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3664"/>
        <w:gridCol w:w="424"/>
        <w:gridCol w:w="6611"/>
      </w:tblGrid>
      <w:tr w:rsidR="00E77B5E" w:rsidRPr="00AE68A8" w14:paraId="0C075007" w14:textId="77777777" w:rsidTr="000B7DE7">
        <w:trPr>
          <w:trHeight w:val="2112"/>
        </w:trPr>
        <w:tc>
          <w:tcPr>
            <w:tcW w:w="3664" w:type="dxa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bookmarkStart w:id="0" w:name="_GoBack"/>
          <w:bookmarkEnd w:id="0"/>
          <w:p w14:paraId="3B645055" w14:textId="79642EC8" w:rsidR="00E77B5E" w:rsidRPr="00AE68A8" w:rsidRDefault="006C12DA" w:rsidP="00AE68A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C9A678A" wp14:editId="3E9BA382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373380</wp:posOffset>
                      </wp:positionV>
                      <wp:extent cx="1882140" cy="121920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82140" cy="121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0ADABE0" w14:textId="77777777" w:rsidR="006C12DA" w:rsidRPr="006C12DA" w:rsidRDefault="006C12DA" w:rsidP="006C12DA">
                                  <w:pPr>
                                    <w:pStyle w:val="Ttulo"/>
                                    <w:spacing w:after="0" w:line="120" w:lineRule="auto"/>
                                    <w:rPr>
                                      <w:color w:val="FFFFFF" w:themeColor="background1"/>
                                      <w:sz w:val="96"/>
                                      <w:szCs w:val="56"/>
                                    </w:rPr>
                                  </w:pPr>
                                  <w:r w:rsidRPr="006C12DA">
                                    <w:rPr>
                                      <w:rFonts w:hint="cs"/>
                                      <w:color w:val="FFFFFF" w:themeColor="background1"/>
                                      <w:sz w:val="96"/>
                                      <w:szCs w:val="56"/>
                                    </w:rPr>
                                    <w:t>Hidro</w:t>
                                  </w:r>
                                </w:p>
                                <w:p w14:paraId="51A79C45" w14:textId="77777777" w:rsidR="006C12DA" w:rsidRPr="006C12DA" w:rsidRDefault="006C12DA" w:rsidP="006C12DA">
                                  <w:pPr>
                                    <w:pStyle w:val="Ttulo"/>
                                    <w:spacing w:after="0" w:line="120" w:lineRule="auto"/>
                                    <w:rPr>
                                      <w:color w:val="FFFFFF" w:themeColor="background1"/>
                                      <w:sz w:val="96"/>
                                      <w:szCs w:val="56"/>
                                    </w:rPr>
                                  </w:pPr>
                                  <w:r w:rsidRPr="006C12DA">
                                    <w:rPr>
                                      <w:rFonts w:hint="cs"/>
                                      <w:color w:val="FFFFFF" w:themeColor="background1"/>
                                      <w:sz w:val="96"/>
                                      <w:szCs w:val="56"/>
                                    </w:rPr>
                                    <w:t>smart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C9A678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3.1pt;margin-top:29.4pt;width:148.2pt;height:9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" filled="f" stroked="f">
                      <v:textbox>
                        <w:txbxContent>
                          <w:p w14:paraId="70ADABE0" w14:textId="77777777" w:rsidR="006C12DA" w:rsidRPr="006C12DA" w:rsidRDefault="006C12DA" w:rsidP="006C12DA">
                            <w:pPr>
                              <w:pStyle w:val="Title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Hidro</w:t>
                            </w:r>
                          </w:p>
                          <w:p w14:paraId="51A79C45" w14:textId="77777777" w:rsidR="006C12DA" w:rsidRPr="006C12DA" w:rsidRDefault="006C12DA" w:rsidP="006C12DA">
                            <w:pPr>
                              <w:pStyle w:val="Title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smart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126A9E08" w14:textId="1101C07E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1F3D4185" w14:textId="3FF3D838" w:rsidR="00E77B5E" w:rsidRPr="00AE68A8" w:rsidRDefault="006C12DA" w:rsidP="00AE68A8">
            <w:pPr>
              <w:pStyle w:val="Ttul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41FCA68" wp14:editId="4ADE4F44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1897380</wp:posOffset>
                      </wp:positionV>
                      <wp:extent cx="3672840" cy="1021080"/>
                      <wp:effectExtent l="0" t="0" r="0" b="762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2840" cy="10210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30BCF24" w14:textId="33564A45" w:rsidR="006C12DA" w:rsidRPr="006C12DA" w:rsidRDefault="006C12DA" w:rsidP="006C12DA">
                                  <w:pPr>
                                    <w:pStyle w:val="Ttulo"/>
                                    <w:rPr>
                                      <w:sz w:val="52"/>
                                      <w:szCs w:val="44"/>
                                    </w:rPr>
                                  </w:pPr>
                                  <w:r w:rsidRPr="006C12DA">
                                    <w:rPr>
                                      <w:sz w:val="52"/>
                                      <w:szCs w:val="44"/>
                                    </w:rPr>
                                    <w:t>Escuela Superior Politécnica del Litoral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1FCA68" id="Text Box 1" o:spid="_x0000_s1027" type="#_x0000_t202" style="position:absolute;margin-left:13.15pt;margin-top:149.4pt;width:289.2pt;height:80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" filled="f" stroked="f">
                      <v:textbox>
                        <w:txbxContent>
                          <w:p w14:paraId="630BCF24" w14:textId="33564A45" w:rsidR="006C12DA" w:rsidRPr="006C12DA" w:rsidRDefault="006C12DA" w:rsidP="006C12DA">
                            <w:pPr>
                              <w:pStyle w:val="Title"/>
                              <w:rPr>
                                <w:sz w:val="52"/>
                                <w:szCs w:val="44"/>
                              </w:rPr>
                            </w:pPr>
                            <w:r w:rsidRPr="006C12DA">
                              <w:rPr>
                                <w:sz w:val="52"/>
                                <w:szCs w:val="44"/>
                              </w:rPr>
                              <w:t>Escuela Superior Politécnica del Litoral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7DE7" w:rsidRPr="000B7DE7">
              <w:rPr>
                <w:noProof/>
                <w:sz w:val="9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38CB5803" wp14:editId="479510AE">
                      <wp:simplePos x="0" y="0"/>
                      <wp:positionH relativeFrom="column">
                        <wp:posOffset>2841625</wp:posOffset>
                      </wp:positionH>
                      <wp:positionV relativeFrom="paragraph">
                        <wp:posOffset>0</wp:posOffset>
                      </wp:positionV>
                      <wp:extent cx="1752600" cy="1554480"/>
                      <wp:effectExtent l="0" t="0" r="0" b="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0" cy="155448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1A922C5" w14:textId="77777777" w:rsidR="000B7DE7" w:rsidRDefault="000B7DE7" w:rsidP="000B7DE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CB5803" id="Oval 3" o:spid="_x0000_s1028" style="position:absolute;margin-left:223.75pt;margin-top:0;width:138pt;height:122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1A922C5" w14:textId="77777777" w:rsidR="000B7DE7" w:rsidRDefault="000B7DE7" w:rsidP="000B7DE7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B7DE7" w:rsidRPr="000B7DE7">
              <w:rPr>
                <w:sz w:val="96"/>
                <w:szCs w:val="56"/>
              </w:rPr>
              <w:t xml:space="preserve">Manual de </w:t>
            </w:r>
            <w:r w:rsidR="00E77B5E" w:rsidRPr="000B7DE7">
              <w:rPr>
                <w:sz w:val="96"/>
                <w:szCs w:val="56"/>
              </w:rPr>
              <w:br/>
            </w:r>
            <w:r w:rsidR="000B7DE7" w:rsidRPr="000B7DE7">
              <w:rPr>
                <w:sz w:val="96"/>
                <w:szCs w:val="56"/>
                <w:lang w:val="es-EC"/>
              </w:rPr>
              <w:t>Usuario</w:t>
            </w:r>
          </w:p>
        </w:tc>
      </w:tr>
      <w:tr w:rsidR="006C12DA" w:rsidRPr="000B7DE7" w14:paraId="17041283" w14:textId="77777777" w:rsidTr="000B7DE7">
        <w:trPr>
          <w:gridAfter w:val="1"/>
          <w:wAfter w:w="6611" w:type="dxa"/>
          <w:trHeight w:val="1485"/>
        </w:trPr>
        <w:tc>
          <w:tcPr>
            <w:tcW w:w="3664" w:type="dxa"/>
            <w:vMerge/>
          </w:tcPr>
          <w:p w14:paraId="0F95E5AD" w14:textId="77777777" w:rsidR="006C12DA" w:rsidRPr="00AE68A8" w:rsidRDefault="006C12DA" w:rsidP="00AE68A8"/>
        </w:tc>
        <w:tc>
          <w:tcPr>
            <w:tcW w:w="424" w:type="dxa"/>
            <w:vMerge/>
          </w:tcPr>
          <w:p w14:paraId="0498DC1E" w14:textId="77777777" w:rsidR="006C12DA" w:rsidRPr="00AE68A8" w:rsidRDefault="006C12DA" w:rsidP="00AE68A8"/>
        </w:tc>
      </w:tr>
      <w:tr w:rsidR="00E77B5E" w:rsidRPr="006C12DA" w14:paraId="100CEDCF" w14:textId="77777777" w:rsidTr="006C12DA">
        <w:trPr>
          <w:trHeight w:val="5679"/>
        </w:trPr>
        <w:tc>
          <w:tcPr>
            <w:tcW w:w="3664" w:type="dxa"/>
          </w:tcPr>
          <w:p w14:paraId="1246F77F" w14:textId="2023F47F" w:rsidR="00E77B5E" w:rsidRPr="000B7DE7" w:rsidRDefault="00BB654E" w:rsidP="00AE68A8">
            <w:pPr>
              <w:rPr>
                <w:lang w:val="es-EC"/>
              </w:rPr>
            </w:pPr>
            <w:r>
              <w:br w:type="page"/>
            </w:r>
          </w:p>
        </w:tc>
        <w:tc>
          <w:tcPr>
            <w:tcW w:w="424" w:type="dxa"/>
          </w:tcPr>
          <w:p w14:paraId="479176B0" w14:textId="77777777" w:rsidR="00E77B5E" w:rsidRPr="000B7DE7" w:rsidRDefault="00E77B5E" w:rsidP="00AE68A8">
            <w:pPr>
              <w:rPr>
                <w:lang w:val="es-EC"/>
              </w:rPr>
            </w:pPr>
          </w:p>
        </w:tc>
        <w:tc>
          <w:tcPr>
            <w:tcW w:w="6611" w:type="dxa"/>
          </w:tcPr>
          <w:p w14:paraId="32831694" w14:textId="79AB21EB" w:rsidR="00E77B5E" w:rsidRPr="006C12DA" w:rsidRDefault="00E77B5E" w:rsidP="009B591F">
            <w:pPr>
              <w:pStyle w:val="Ttulo1"/>
              <w:rPr>
                <w:lang w:val="es-EC"/>
              </w:rPr>
            </w:pPr>
          </w:p>
          <w:p w14:paraId="5F1C81A9" w14:textId="0839CFE8" w:rsidR="00E77B5E" w:rsidRDefault="006C12DA" w:rsidP="006C12DA">
            <w:pPr>
              <w:spacing w:after="0"/>
              <w:rPr>
                <w:sz w:val="32"/>
                <w:szCs w:val="32"/>
                <w:lang w:val="es-EC"/>
              </w:rPr>
            </w:pPr>
            <w:r w:rsidRPr="006C12DA">
              <w:rPr>
                <w:sz w:val="32"/>
                <w:szCs w:val="32"/>
                <w:lang w:val="es-EC"/>
              </w:rPr>
              <w:t>Sistema de riego automatizado de huertos</w:t>
            </w:r>
          </w:p>
          <w:p w14:paraId="2CE9B639" w14:textId="77777777" w:rsidR="006C12DA" w:rsidRDefault="006C12DA" w:rsidP="006C12DA">
            <w:pPr>
              <w:spacing w:after="0"/>
              <w:rPr>
                <w:sz w:val="32"/>
                <w:szCs w:val="32"/>
                <w:lang w:val="es-EC"/>
              </w:rPr>
            </w:pPr>
          </w:p>
          <w:p w14:paraId="59AB535E" w14:textId="074DB3C9" w:rsidR="006C12DA" w:rsidRDefault="006C12DA" w:rsidP="006C12DA">
            <w:pPr>
              <w:spacing w:after="0"/>
              <w:rPr>
                <w:sz w:val="32"/>
                <w:szCs w:val="32"/>
                <w:lang w:val="es-EC"/>
              </w:rPr>
            </w:pPr>
            <w:r>
              <w:rPr>
                <w:sz w:val="32"/>
                <w:szCs w:val="32"/>
                <w:lang w:val="es-EC"/>
              </w:rPr>
              <w:t>Materia:</w:t>
            </w:r>
          </w:p>
          <w:p w14:paraId="5A39987D" w14:textId="12A7106A" w:rsidR="006C12DA" w:rsidRDefault="006C12DA" w:rsidP="006C12DA">
            <w:pPr>
              <w:spacing w:after="0"/>
              <w:rPr>
                <w:sz w:val="32"/>
                <w:szCs w:val="32"/>
                <w:lang w:val="es-EC"/>
              </w:rPr>
            </w:pPr>
            <w:r w:rsidRPr="006C12DA">
              <w:rPr>
                <w:sz w:val="32"/>
                <w:szCs w:val="32"/>
                <w:lang w:val="es-EC"/>
              </w:rPr>
              <w:t>Programación de Sistemas Telemáticos</w:t>
            </w:r>
          </w:p>
          <w:p w14:paraId="2E2D7C8A" w14:textId="77777777" w:rsidR="006C12DA" w:rsidRPr="006C12DA" w:rsidRDefault="006C12DA" w:rsidP="006C12DA">
            <w:pPr>
              <w:spacing w:after="0"/>
              <w:rPr>
                <w:sz w:val="32"/>
                <w:szCs w:val="32"/>
                <w:lang w:val="es-EC"/>
              </w:rPr>
            </w:pPr>
          </w:p>
          <w:p w14:paraId="3CEA2197" w14:textId="77777777" w:rsidR="006C12DA" w:rsidRPr="006C12DA" w:rsidRDefault="006C12DA" w:rsidP="006C12DA">
            <w:pPr>
              <w:spacing w:after="0"/>
              <w:rPr>
                <w:sz w:val="32"/>
                <w:szCs w:val="32"/>
                <w:lang w:val="es-EC"/>
              </w:rPr>
            </w:pPr>
            <w:r w:rsidRPr="006C12DA">
              <w:rPr>
                <w:sz w:val="32"/>
                <w:szCs w:val="32"/>
                <w:lang w:val="es-EC"/>
              </w:rPr>
              <w:t>Profesora:</w:t>
            </w:r>
          </w:p>
          <w:p w14:paraId="7D17676F" w14:textId="220F7F4B" w:rsidR="006C12DA" w:rsidRDefault="006C12DA" w:rsidP="006C12DA">
            <w:pPr>
              <w:spacing w:after="0"/>
              <w:rPr>
                <w:sz w:val="32"/>
                <w:szCs w:val="32"/>
                <w:lang w:val="es-EC"/>
              </w:rPr>
            </w:pPr>
            <w:proofErr w:type="spellStart"/>
            <w:r w:rsidRPr="006C12DA">
              <w:rPr>
                <w:sz w:val="32"/>
                <w:szCs w:val="32"/>
                <w:lang w:val="es-EC"/>
              </w:rPr>
              <w:t>Msig</w:t>
            </w:r>
            <w:proofErr w:type="spellEnd"/>
            <w:r w:rsidRPr="006C12DA">
              <w:rPr>
                <w:sz w:val="32"/>
                <w:szCs w:val="32"/>
                <w:lang w:val="es-EC"/>
              </w:rPr>
              <w:t>. Adriana E. Collaguazo Jaramillo</w:t>
            </w:r>
          </w:p>
          <w:p w14:paraId="47932CD3" w14:textId="77777777" w:rsidR="006C12DA" w:rsidRPr="006C12DA" w:rsidRDefault="006C12DA" w:rsidP="006C12DA">
            <w:pPr>
              <w:spacing w:after="0"/>
              <w:rPr>
                <w:sz w:val="32"/>
                <w:szCs w:val="32"/>
                <w:lang w:val="es-EC"/>
              </w:rPr>
            </w:pPr>
          </w:p>
          <w:p w14:paraId="05E7F567" w14:textId="61CD1A23" w:rsidR="006C12DA" w:rsidRDefault="006C12DA" w:rsidP="006C12DA">
            <w:pPr>
              <w:spacing w:after="0"/>
              <w:rPr>
                <w:sz w:val="32"/>
                <w:szCs w:val="32"/>
                <w:lang w:val="es-EC"/>
              </w:rPr>
            </w:pPr>
            <w:r w:rsidRPr="006C12DA">
              <w:rPr>
                <w:sz w:val="32"/>
                <w:szCs w:val="32"/>
                <w:lang w:val="es-EC"/>
              </w:rPr>
              <w:t xml:space="preserve">Grupo: </w:t>
            </w:r>
            <w:r>
              <w:rPr>
                <w:sz w:val="32"/>
                <w:szCs w:val="32"/>
                <w:lang w:val="es-EC"/>
              </w:rPr>
              <w:t>3</w:t>
            </w:r>
          </w:p>
          <w:p w14:paraId="1470AC59" w14:textId="77777777" w:rsidR="006C12DA" w:rsidRPr="006C12DA" w:rsidRDefault="006C12DA" w:rsidP="006C12DA">
            <w:pPr>
              <w:spacing w:after="0"/>
              <w:rPr>
                <w:sz w:val="32"/>
                <w:szCs w:val="32"/>
                <w:lang w:val="es-EC"/>
              </w:rPr>
            </w:pPr>
          </w:p>
          <w:p w14:paraId="50096C38" w14:textId="6B203AF4" w:rsidR="006C12DA" w:rsidRPr="006C12DA" w:rsidRDefault="006C12DA" w:rsidP="006C12DA">
            <w:pPr>
              <w:spacing w:after="0"/>
              <w:rPr>
                <w:sz w:val="32"/>
                <w:szCs w:val="32"/>
                <w:lang w:val="es-EC"/>
              </w:rPr>
            </w:pPr>
            <w:r w:rsidRPr="006C12DA">
              <w:rPr>
                <w:sz w:val="32"/>
                <w:szCs w:val="32"/>
                <w:lang w:val="es-EC"/>
              </w:rPr>
              <w:t>Integrantes:</w:t>
            </w:r>
          </w:p>
          <w:p w14:paraId="3E182274" w14:textId="729A14AE" w:rsidR="006C12DA" w:rsidRPr="006C12DA" w:rsidRDefault="005C6DBF" w:rsidP="005C6DBF">
            <w:pPr>
              <w:pStyle w:val="Prrafodelista"/>
              <w:numPr>
                <w:ilvl w:val="0"/>
                <w:numId w:val="4"/>
              </w:numPr>
              <w:spacing w:after="0"/>
              <w:rPr>
                <w:sz w:val="32"/>
                <w:szCs w:val="32"/>
                <w:lang w:val="es-EC"/>
              </w:rPr>
            </w:pPr>
            <w:r w:rsidRPr="006C12DA">
              <w:rPr>
                <w:sz w:val="32"/>
                <w:szCs w:val="32"/>
                <w:lang w:val="es-EC"/>
              </w:rPr>
              <w:t>María</w:t>
            </w:r>
            <w:r w:rsidR="006C12DA" w:rsidRPr="006C12DA">
              <w:rPr>
                <w:sz w:val="32"/>
                <w:szCs w:val="32"/>
                <w:lang w:val="es-EC"/>
              </w:rPr>
              <w:t xml:space="preserve"> del Cisne Feijoo</w:t>
            </w:r>
          </w:p>
          <w:p w14:paraId="3EEE9468" w14:textId="77777777" w:rsidR="006C12DA" w:rsidRPr="006C12DA" w:rsidRDefault="006C12DA" w:rsidP="005C6DBF">
            <w:pPr>
              <w:pStyle w:val="Prrafodelista"/>
              <w:numPr>
                <w:ilvl w:val="0"/>
                <w:numId w:val="4"/>
              </w:numPr>
              <w:spacing w:after="0"/>
              <w:rPr>
                <w:sz w:val="32"/>
                <w:szCs w:val="32"/>
                <w:lang w:val="es-EC"/>
              </w:rPr>
            </w:pPr>
            <w:r w:rsidRPr="006C12DA">
              <w:rPr>
                <w:sz w:val="32"/>
                <w:szCs w:val="32"/>
                <w:lang w:val="es-EC"/>
              </w:rPr>
              <w:t>Jeremy Carlos León</w:t>
            </w:r>
          </w:p>
          <w:p w14:paraId="61C03292" w14:textId="77777777" w:rsidR="006C12DA" w:rsidRPr="006C12DA" w:rsidRDefault="006C12DA" w:rsidP="005C6DBF">
            <w:pPr>
              <w:pStyle w:val="Prrafodelista"/>
              <w:numPr>
                <w:ilvl w:val="0"/>
                <w:numId w:val="4"/>
              </w:numPr>
              <w:spacing w:after="0"/>
              <w:rPr>
                <w:sz w:val="32"/>
                <w:szCs w:val="32"/>
                <w:lang w:val="es-EC"/>
              </w:rPr>
            </w:pPr>
            <w:r w:rsidRPr="006C12DA">
              <w:rPr>
                <w:sz w:val="32"/>
                <w:szCs w:val="32"/>
                <w:lang w:val="es-EC"/>
              </w:rPr>
              <w:t>Pierina Paulette Pereira</w:t>
            </w:r>
          </w:p>
          <w:p w14:paraId="0061297A" w14:textId="77777777" w:rsidR="006C12DA" w:rsidRPr="00BB654E" w:rsidRDefault="006C12DA" w:rsidP="005C6DBF">
            <w:pPr>
              <w:pStyle w:val="Prrafodelista"/>
              <w:numPr>
                <w:ilvl w:val="0"/>
                <w:numId w:val="4"/>
              </w:numPr>
              <w:spacing w:after="0"/>
              <w:rPr>
                <w:lang w:val="es-EC"/>
              </w:rPr>
            </w:pPr>
            <w:r w:rsidRPr="006C12DA">
              <w:rPr>
                <w:sz w:val="32"/>
                <w:szCs w:val="32"/>
                <w:lang w:val="es-EC"/>
              </w:rPr>
              <w:t>Yovana Paola Zambrano</w:t>
            </w:r>
          </w:p>
          <w:p w14:paraId="2C53EE42" w14:textId="77777777" w:rsidR="00BB654E" w:rsidRDefault="00BB654E" w:rsidP="00BB654E">
            <w:pPr>
              <w:pStyle w:val="Prrafodelista"/>
              <w:numPr>
                <w:ilvl w:val="0"/>
                <w:numId w:val="0"/>
              </w:numPr>
              <w:spacing w:after="0"/>
              <w:ind w:left="720"/>
              <w:rPr>
                <w:sz w:val="32"/>
                <w:szCs w:val="32"/>
                <w:lang w:val="es-EC"/>
              </w:rPr>
            </w:pPr>
          </w:p>
          <w:p w14:paraId="363E5342" w14:textId="51084CA0" w:rsidR="00BB654E" w:rsidRPr="00BB654E" w:rsidRDefault="00BB654E" w:rsidP="00BB654E">
            <w:pPr>
              <w:spacing w:after="0"/>
              <w:ind w:left="720" w:hanging="360"/>
              <w:rPr>
                <w:lang w:val="es-EC"/>
              </w:rPr>
            </w:pPr>
          </w:p>
        </w:tc>
      </w:tr>
    </w:tbl>
    <w:p w14:paraId="1ACADD9D" w14:textId="0BD18AC9" w:rsidR="00E15ED7" w:rsidRDefault="006D48AB" w:rsidP="004F169D">
      <w:pPr>
        <w:rPr>
          <w:noProof/>
          <w:lang w:val="es-EC"/>
        </w:rPr>
      </w:pPr>
      <w:r w:rsidRPr="0080574F">
        <w:rPr>
          <w:noProof/>
          <w:lang w:val="es-EC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2EDE1A5A" wp14:editId="7E2B2DE5">
                <wp:simplePos x="0" y="0"/>
                <wp:positionH relativeFrom="margin">
                  <wp:posOffset>1983213</wp:posOffset>
                </wp:positionH>
                <wp:positionV relativeFrom="paragraph">
                  <wp:posOffset>467</wp:posOffset>
                </wp:positionV>
                <wp:extent cx="4257675" cy="3916680"/>
                <wp:effectExtent l="0" t="0" r="0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3916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0CABF" w14:textId="57E10784" w:rsidR="006D48AB" w:rsidRPr="006D48AB" w:rsidRDefault="00951CFB" w:rsidP="00951CFB">
                            <w:pPr>
                              <w:spacing w:after="0"/>
                              <w:ind w:left="720" w:hanging="360"/>
                              <w:jc w:val="both"/>
                              <w:rPr>
                                <w:sz w:val="36"/>
                                <w:szCs w:val="36"/>
                                <w:lang w:val="es-EC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s-EC"/>
                              </w:rPr>
                              <w:t xml:space="preserve">    </w:t>
                            </w:r>
                            <w:r w:rsidR="006D48AB">
                              <w:rPr>
                                <w:sz w:val="36"/>
                                <w:szCs w:val="36"/>
                                <w:lang w:val="es-EC"/>
                              </w:rPr>
                              <w:t xml:space="preserve">Esta aplicación permite un seguimiento al consumo de agua de un sistema de riego automatizado además de darnos la posibilidad de ver si el sistema esta en funcionamiento o no, las opciones del sistema son: ultima hora de encendido de la bomba y consumo en el día, permite visualizar gráficos estadísticos del consumo de agua por mes y día, además se puede ver el ahorro </w:t>
                            </w:r>
                            <w:r>
                              <w:rPr>
                                <w:sz w:val="36"/>
                                <w:szCs w:val="36"/>
                                <w:lang w:val="es-EC"/>
                              </w:rPr>
                              <w:t>en el gasto de agua.</w:t>
                            </w:r>
                          </w:p>
                          <w:p w14:paraId="423F070F" w14:textId="77777777" w:rsidR="006D48AB" w:rsidRPr="00E15ED7" w:rsidRDefault="006D48AB" w:rsidP="006D48AB">
                            <w:pPr>
                              <w:pStyle w:val="Prrafodelista"/>
                              <w:numPr>
                                <w:ilvl w:val="0"/>
                                <w:numId w:val="0"/>
                              </w:numPr>
                              <w:spacing w:after="0"/>
                              <w:ind w:left="1080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E1A5A" id="Text Box 2" o:spid="_x0000_s1029" type="#_x0000_t202" style="position:absolute;margin-left:156.15pt;margin-top:.05pt;width:335.25pt;height:308.4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" filled="f" stroked="f">
                <v:textbox>
                  <w:txbxContent>
                    <w:p w14:paraId="7F10CABF" w14:textId="57E10784" w:rsidR="006D48AB" w:rsidRPr="006D48AB" w:rsidRDefault="00951CFB" w:rsidP="00951CFB">
                      <w:pPr>
                        <w:spacing w:after="0"/>
                        <w:ind w:left="720" w:hanging="360"/>
                        <w:jc w:val="both"/>
                        <w:rPr>
                          <w:sz w:val="36"/>
                          <w:szCs w:val="36"/>
                          <w:lang w:val="es-EC"/>
                        </w:rPr>
                      </w:pPr>
                      <w:r>
                        <w:rPr>
                          <w:sz w:val="36"/>
                          <w:szCs w:val="36"/>
                          <w:lang w:val="es-EC"/>
                        </w:rPr>
                        <w:t xml:space="preserve">    </w:t>
                      </w:r>
                      <w:r w:rsidR="006D48AB">
                        <w:rPr>
                          <w:sz w:val="36"/>
                          <w:szCs w:val="36"/>
                          <w:lang w:val="es-EC"/>
                        </w:rPr>
                        <w:t xml:space="preserve">Esta aplicación permite un seguimiento al consumo de agua de un sistema de riego automatizado además de darnos la posibilidad de ver si el sistema esta en funcionamiento o no, las opciones del sistema son: ultima hora de encendido de la bomba y consumo en el día, permite visualizar gráficos estadísticos del consumo de agua por mes y día, además se puede ver el ahorro </w:t>
                      </w:r>
                      <w:r>
                        <w:rPr>
                          <w:sz w:val="36"/>
                          <w:szCs w:val="36"/>
                          <w:lang w:val="es-EC"/>
                        </w:rPr>
                        <w:t>en el gasto de agua.</w:t>
                      </w:r>
                    </w:p>
                    <w:p w14:paraId="423F070F" w14:textId="77777777" w:rsidR="006D48AB" w:rsidRPr="00E15ED7" w:rsidRDefault="006D48AB" w:rsidP="006D48AB">
                      <w:pPr>
                        <w:pStyle w:val="ListParagraph"/>
                        <w:numPr>
                          <w:ilvl w:val="0"/>
                          <w:numId w:val="0"/>
                        </w:numPr>
                        <w:spacing w:after="0"/>
                        <w:ind w:left="1080"/>
                        <w:rPr>
                          <w:sz w:val="32"/>
                          <w:szCs w:val="32"/>
                          <w:lang w:val="es-EC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5ED7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4F6369" wp14:editId="3B37D37B">
                <wp:simplePos x="0" y="0"/>
                <wp:positionH relativeFrom="column">
                  <wp:posOffset>-447324</wp:posOffset>
                </wp:positionH>
                <wp:positionV relativeFrom="paragraph">
                  <wp:posOffset>327063</wp:posOffset>
                </wp:positionV>
                <wp:extent cx="1882140" cy="121920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EBC584" w14:textId="77777777" w:rsidR="00E15ED7" w:rsidRPr="006C12DA" w:rsidRDefault="00E15ED7" w:rsidP="00E15ED7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proofErr w:type="spellStart"/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Hidro</w:t>
                            </w:r>
                            <w:proofErr w:type="spellEnd"/>
                          </w:p>
                          <w:p w14:paraId="190521B6" w14:textId="77777777" w:rsidR="00E15ED7" w:rsidRPr="006C12DA" w:rsidRDefault="00E15ED7" w:rsidP="00E15ED7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smart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F6369" id="Text Box 223" o:spid="_x0000_s1030" type="#_x0000_t202" style="position:absolute;margin-left:-35.2pt;margin-top:25.75pt;width:148.2pt;height:9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" filled="f" stroked="f">
                <v:textbox>
                  <w:txbxContent>
                    <w:p w14:paraId="3DEBC584" w14:textId="77777777" w:rsidR="00E15ED7" w:rsidRPr="006C12DA" w:rsidRDefault="00E15ED7" w:rsidP="00E15ED7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proofErr w:type="spellStart"/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Hidro</w:t>
                      </w:r>
                      <w:proofErr w:type="spellEnd"/>
                    </w:p>
                    <w:p w14:paraId="190521B6" w14:textId="77777777" w:rsidR="00E15ED7" w:rsidRPr="006C12DA" w:rsidRDefault="00E15ED7" w:rsidP="00E15ED7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smart</w:t>
                      </w:r>
                    </w:p>
                  </w:txbxContent>
                </v:textbox>
              </v:shape>
            </w:pict>
          </mc:Fallback>
        </mc:AlternateContent>
      </w:r>
    </w:p>
    <w:p w14:paraId="097E4874" w14:textId="088FA953" w:rsidR="00E15ED7" w:rsidRDefault="00951CFB">
      <w:pPr>
        <w:rPr>
          <w:noProof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08DE5AC" wp14:editId="0A5F8855">
                <wp:simplePos x="0" y="0"/>
                <wp:positionH relativeFrom="margin">
                  <wp:align>left</wp:align>
                </wp:positionH>
                <wp:positionV relativeFrom="paragraph">
                  <wp:posOffset>3317983</wp:posOffset>
                </wp:positionV>
                <wp:extent cx="3472910" cy="1337481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2910" cy="1337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40F73C" w14:textId="45943B98" w:rsidR="00E15ED7" w:rsidRPr="007F3BB4" w:rsidRDefault="00E15ED7" w:rsidP="006D48AB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sz w:val="56"/>
                                <w:szCs w:val="48"/>
                                <w:lang w:val="es-EC"/>
                              </w:rPr>
                            </w:pPr>
                            <w:r>
                              <w:rPr>
                                <w:sz w:val="56"/>
                                <w:szCs w:val="48"/>
                                <w:lang w:val="es-EC"/>
                              </w:rPr>
                              <w:t>Requerimiento de la instalación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DE5AC" id="Text Box 224" o:spid="_x0000_s1031" type="#_x0000_t202" style="position:absolute;margin-left:0;margin-top:261.25pt;width:273.45pt;height:105.3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" filled="f" stroked="f">
                <v:textbox>
                  <w:txbxContent>
                    <w:p w14:paraId="7540F73C" w14:textId="45943B98" w:rsidR="00E15ED7" w:rsidRPr="007F3BB4" w:rsidRDefault="00E15ED7" w:rsidP="006D48AB">
                      <w:pPr>
                        <w:pStyle w:val="Title"/>
                        <w:spacing w:after="0"/>
                        <w:rPr>
                          <w:color w:val="FFFFFF" w:themeColor="background1"/>
                          <w:sz w:val="56"/>
                          <w:szCs w:val="48"/>
                          <w:lang w:val="es-EC"/>
                        </w:rPr>
                      </w:pPr>
                      <w:r>
                        <w:rPr>
                          <w:sz w:val="56"/>
                          <w:szCs w:val="48"/>
                          <w:lang w:val="es-EC"/>
                        </w:rPr>
                        <w:t>Requerimiento de la instalación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5DC93F90" wp14:editId="1AF85CCC">
                <wp:simplePos x="0" y="0"/>
                <wp:positionH relativeFrom="margin">
                  <wp:posOffset>-291829</wp:posOffset>
                </wp:positionH>
                <wp:positionV relativeFrom="paragraph">
                  <wp:posOffset>4638986</wp:posOffset>
                </wp:positionV>
                <wp:extent cx="4066540" cy="2920365"/>
                <wp:effectExtent l="0" t="0" r="0" b="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6540" cy="2920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9E341" w14:textId="3FB55C78" w:rsidR="00E15ED7" w:rsidRDefault="00E15ED7" w:rsidP="00E15ED7">
                            <w:pPr>
                              <w:spacing w:after="0"/>
                              <w:ind w:left="360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 xml:space="preserve">Los requerimientos mínimos para que la aplicación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Hidrosmart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 xml:space="preserve"> funcione correctamente son los siguientes:</w:t>
                            </w:r>
                          </w:p>
                          <w:p w14:paraId="2BA93CCA" w14:textId="77777777" w:rsidR="006D48AB" w:rsidRDefault="006D48AB" w:rsidP="00E15ED7">
                            <w:pPr>
                              <w:spacing w:after="0"/>
                              <w:ind w:left="360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</w:p>
                          <w:p w14:paraId="6B602DD7" w14:textId="29199CC0" w:rsidR="00E15ED7" w:rsidRPr="006D48AB" w:rsidRDefault="00E15ED7" w:rsidP="00E15ED7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spacing w:after="0"/>
                              <w:rPr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6D48AB">
                              <w:rPr>
                                <w:sz w:val="36"/>
                                <w:szCs w:val="36"/>
                                <w:lang w:val="es-EC"/>
                              </w:rPr>
                              <w:t xml:space="preserve">Sistema operativo Android </w:t>
                            </w:r>
                            <w:r w:rsidR="006D48AB" w:rsidRPr="006D48AB">
                              <w:rPr>
                                <w:sz w:val="36"/>
                                <w:szCs w:val="36"/>
                                <w:lang w:val="es-EC"/>
                              </w:rPr>
                              <w:t>(4.1 o mayor)</w:t>
                            </w:r>
                          </w:p>
                          <w:p w14:paraId="569F3050" w14:textId="1EC8D607" w:rsidR="006D48AB" w:rsidRPr="006D48AB" w:rsidRDefault="006D48AB" w:rsidP="00E15ED7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spacing w:after="0"/>
                              <w:rPr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6D48AB">
                              <w:rPr>
                                <w:sz w:val="36"/>
                                <w:szCs w:val="36"/>
                                <w:lang w:val="es-EC"/>
                              </w:rPr>
                              <w:t>Conectividad (3G o wifi)</w:t>
                            </w:r>
                          </w:p>
                          <w:p w14:paraId="19C790C1" w14:textId="77777777" w:rsidR="006D48AB" w:rsidRPr="00E15ED7" w:rsidRDefault="006D48AB" w:rsidP="006D48AB">
                            <w:pPr>
                              <w:pStyle w:val="Prrafodelista"/>
                              <w:numPr>
                                <w:ilvl w:val="0"/>
                                <w:numId w:val="0"/>
                              </w:numPr>
                              <w:spacing w:after="0"/>
                              <w:ind w:left="1080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93F90" id="_x0000_s1032" type="#_x0000_t202" style="position:absolute;margin-left:-23pt;margin-top:365.25pt;width:320.2pt;height:229.9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" filled="f" stroked="f">
                <v:textbox>
                  <w:txbxContent>
                    <w:p w14:paraId="0939E341" w14:textId="3FB55C78" w:rsidR="00E15ED7" w:rsidRDefault="00E15ED7" w:rsidP="00E15ED7">
                      <w:pPr>
                        <w:spacing w:after="0"/>
                        <w:ind w:left="360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Los requerimientos mínimos para que la aplicación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s-EC"/>
                        </w:rPr>
                        <w:t>Hidrosmart</w:t>
                      </w:r>
                      <w:proofErr w:type="spellEnd"/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 funcione correctamente son los siguientes:</w:t>
                      </w:r>
                    </w:p>
                    <w:p w14:paraId="2BA93CCA" w14:textId="77777777" w:rsidR="006D48AB" w:rsidRDefault="006D48AB" w:rsidP="00E15ED7">
                      <w:pPr>
                        <w:spacing w:after="0"/>
                        <w:ind w:left="360"/>
                        <w:rPr>
                          <w:sz w:val="32"/>
                          <w:szCs w:val="32"/>
                          <w:lang w:val="es-EC"/>
                        </w:rPr>
                      </w:pPr>
                    </w:p>
                    <w:p w14:paraId="6B602DD7" w14:textId="29199CC0" w:rsidR="00E15ED7" w:rsidRPr="006D48AB" w:rsidRDefault="00E15ED7" w:rsidP="00E15ED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rPr>
                          <w:sz w:val="36"/>
                          <w:szCs w:val="36"/>
                          <w:lang w:val="es-EC"/>
                        </w:rPr>
                      </w:pPr>
                      <w:r w:rsidRPr="006D48AB">
                        <w:rPr>
                          <w:sz w:val="36"/>
                          <w:szCs w:val="36"/>
                          <w:lang w:val="es-EC"/>
                        </w:rPr>
                        <w:t xml:space="preserve">Sistema operativo Android </w:t>
                      </w:r>
                      <w:r w:rsidR="006D48AB" w:rsidRPr="006D48AB">
                        <w:rPr>
                          <w:sz w:val="36"/>
                          <w:szCs w:val="36"/>
                          <w:lang w:val="es-EC"/>
                        </w:rPr>
                        <w:t>(4.1 o mayor)</w:t>
                      </w:r>
                    </w:p>
                    <w:p w14:paraId="569F3050" w14:textId="1EC8D607" w:rsidR="006D48AB" w:rsidRPr="006D48AB" w:rsidRDefault="006D48AB" w:rsidP="00E15ED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rPr>
                          <w:sz w:val="36"/>
                          <w:szCs w:val="36"/>
                          <w:lang w:val="es-EC"/>
                        </w:rPr>
                      </w:pPr>
                      <w:r w:rsidRPr="006D48AB">
                        <w:rPr>
                          <w:sz w:val="36"/>
                          <w:szCs w:val="36"/>
                          <w:lang w:val="es-EC"/>
                        </w:rPr>
                        <w:t>Conectividad (3G o wifi)</w:t>
                      </w:r>
                    </w:p>
                    <w:p w14:paraId="19C790C1" w14:textId="77777777" w:rsidR="006D48AB" w:rsidRPr="00E15ED7" w:rsidRDefault="006D48AB" w:rsidP="006D48AB">
                      <w:pPr>
                        <w:pStyle w:val="ListParagraph"/>
                        <w:numPr>
                          <w:ilvl w:val="0"/>
                          <w:numId w:val="0"/>
                        </w:numPr>
                        <w:spacing w:after="0"/>
                        <w:ind w:left="1080"/>
                        <w:rPr>
                          <w:sz w:val="32"/>
                          <w:szCs w:val="32"/>
                          <w:lang w:val="es-EC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5ED7">
        <w:rPr>
          <w:noProof/>
          <w:lang w:val="es-EC"/>
        </w:rPr>
        <w:br w:type="page"/>
      </w:r>
    </w:p>
    <w:p w14:paraId="4CBF85D3" w14:textId="621F1A98" w:rsidR="004F169D" w:rsidRPr="004F169D" w:rsidRDefault="00F261B0" w:rsidP="004F169D">
      <w:pPr>
        <w:rPr>
          <w:noProof/>
          <w:lang w:val="es-EC"/>
        </w:rPr>
      </w:pPr>
      <w:r w:rsidRPr="0080574F">
        <w:rPr>
          <w:noProof/>
          <w:lang w:val="es-EC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C7703C5" wp14:editId="2C75AA46">
                <wp:simplePos x="0" y="0"/>
                <wp:positionH relativeFrom="column">
                  <wp:posOffset>290830</wp:posOffset>
                </wp:positionH>
                <wp:positionV relativeFrom="paragraph">
                  <wp:posOffset>5974080</wp:posOffset>
                </wp:positionV>
                <wp:extent cx="3413760" cy="140462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7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F7D94" w14:textId="0240DBA1" w:rsidR="00F261B0" w:rsidRPr="0055578B" w:rsidRDefault="00F261B0" w:rsidP="00F261B0">
                            <w:pPr>
                              <w:spacing w:after="0"/>
                              <w:ind w:left="360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 xml:space="preserve">Si selecciona crear cuenta se abrirá una nueva ventana donde puede registrar sus datos y así obtener una cuenta en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hidrosmart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7703C5"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margin-left:22.9pt;margin-top:470.4pt;width:268.8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" filled="f" stroked="f">
                <v:textbox style="mso-fit-shape-to-text:t">
                  <w:txbxContent>
                    <w:p w14:paraId="560F7D94" w14:textId="0240DBA1" w:rsidR="00F261B0" w:rsidRPr="0055578B" w:rsidRDefault="00F261B0" w:rsidP="00F261B0">
                      <w:pPr>
                        <w:spacing w:after="0"/>
                        <w:ind w:left="360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Si selecciona crear cuenta se abrirá una nueva ventana donde puede registrar sus datos y así obtener una cuenta en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s-EC"/>
                        </w:rPr>
                        <w:t>hidrosmart</w:t>
                      </w:r>
                      <w:proofErr w:type="spellEnd"/>
                      <w:r>
                        <w:rPr>
                          <w:sz w:val="32"/>
                          <w:szCs w:val="32"/>
                          <w:lang w:val="es-EC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578B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BA1400B" wp14:editId="1A4D7ED3">
                <wp:simplePos x="0" y="0"/>
                <wp:positionH relativeFrom="column">
                  <wp:posOffset>-425450</wp:posOffset>
                </wp:positionH>
                <wp:positionV relativeFrom="paragraph">
                  <wp:posOffset>4640580</wp:posOffset>
                </wp:positionV>
                <wp:extent cx="3413760" cy="140462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7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B3A75" w14:textId="32BAB087" w:rsidR="0055578B" w:rsidRPr="0055578B" w:rsidRDefault="0055578B" w:rsidP="0055578B">
                            <w:pPr>
                              <w:spacing w:after="0"/>
                              <w:ind w:left="360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 xml:space="preserve">Si selecciona iniciar sesión </w:t>
                            </w:r>
                            <w:r w:rsidR="00F261B0">
                              <w:rPr>
                                <w:sz w:val="32"/>
                                <w:szCs w:val="32"/>
                                <w:lang w:val="es-EC"/>
                              </w:rPr>
                              <w:t>se abrirá la pagina principal de la aplicación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A1400B" id="_x0000_s1034" type="#_x0000_t202" style="position:absolute;margin-left:-33.5pt;margin-top:365.4pt;width:268.8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" filled="f" stroked="f">
                <v:textbox style="mso-fit-shape-to-text:t">
                  <w:txbxContent>
                    <w:p w14:paraId="739B3A75" w14:textId="32BAB087" w:rsidR="0055578B" w:rsidRPr="0055578B" w:rsidRDefault="0055578B" w:rsidP="0055578B">
                      <w:pPr>
                        <w:spacing w:after="0"/>
                        <w:ind w:left="360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Si selecciona iniciar sesión </w:t>
                      </w:r>
                      <w:r w:rsidR="00F261B0">
                        <w:rPr>
                          <w:sz w:val="32"/>
                          <w:szCs w:val="32"/>
                          <w:lang w:val="es-EC"/>
                        </w:rPr>
                        <w:t>se abrirá la pagina principal de la aplicación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578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345D77" wp14:editId="5D8630E7">
                <wp:simplePos x="0" y="0"/>
                <wp:positionH relativeFrom="column">
                  <wp:posOffset>2012950</wp:posOffset>
                </wp:positionH>
                <wp:positionV relativeFrom="paragraph">
                  <wp:posOffset>3063240</wp:posOffset>
                </wp:positionV>
                <wp:extent cx="2156460" cy="1196340"/>
                <wp:effectExtent l="0" t="76200" r="0" b="22860"/>
                <wp:wrapNone/>
                <wp:docPr id="20" name="Connector: Elb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6460" cy="1196340"/>
                        </a:xfrm>
                        <a:prstGeom prst="bentConnector3">
                          <a:avLst>
                            <a:gd name="adj1" fmla="val 551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3A00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0" o:spid="_x0000_s1026" type="#_x0000_t34" style="position:absolute;margin-left:158.5pt;margin-top:241.2pt;width:169.8pt;height:94.2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" adj="11923" strokecolor="#279fb7 [3204]" strokeweight=".5pt">
                <v:stroke endarrow="block"/>
              </v:shape>
            </w:pict>
          </mc:Fallback>
        </mc:AlternateContent>
      </w:r>
      <w:r w:rsidR="0055578B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BD4AF63" wp14:editId="363FB031">
                <wp:simplePos x="0" y="0"/>
                <wp:positionH relativeFrom="column">
                  <wp:posOffset>-410210</wp:posOffset>
                </wp:positionH>
                <wp:positionV relativeFrom="paragraph">
                  <wp:posOffset>3573780</wp:posOffset>
                </wp:positionV>
                <wp:extent cx="3413760" cy="140462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7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AC4B9" w14:textId="1FA79996" w:rsidR="0055578B" w:rsidRPr="0055578B" w:rsidRDefault="0055578B" w:rsidP="0055578B">
                            <w:pPr>
                              <w:spacing w:after="0"/>
                              <w:ind w:left="360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 w:rsidRPr="0055578B">
                              <w:rPr>
                                <w:sz w:val="32"/>
                                <w:szCs w:val="32"/>
                                <w:lang w:val="es-EC"/>
                              </w:rPr>
                              <w:t xml:space="preserve">Escriba aquí su </w:t>
                            </w: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la contraseña que puso en la creación de la cuenta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4AF63" id="_x0000_s1035" type="#_x0000_t202" style="position:absolute;margin-left:-32.3pt;margin-top:281.4pt;width:268.8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" filled="f" stroked="f">
                <v:textbox style="mso-fit-shape-to-text:t">
                  <w:txbxContent>
                    <w:p w14:paraId="702AC4B9" w14:textId="1FA79996" w:rsidR="0055578B" w:rsidRPr="0055578B" w:rsidRDefault="0055578B" w:rsidP="0055578B">
                      <w:pPr>
                        <w:spacing w:after="0"/>
                        <w:ind w:left="360"/>
                        <w:rPr>
                          <w:sz w:val="32"/>
                          <w:szCs w:val="32"/>
                          <w:lang w:val="es-EC"/>
                        </w:rPr>
                      </w:pPr>
                      <w:r w:rsidRPr="0055578B">
                        <w:rPr>
                          <w:sz w:val="32"/>
                          <w:szCs w:val="32"/>
                          <w:lang w:val="es-EC"/>
                        </w:rPr>
                        <w:t xml:space="preserve">Escriba aquí su </w:t>
                      </w:r>
                      <w:r>
                        <w:rPr>
                          <w:sz w:val="32"/>
                          <w:szCs w:val="32"/>
                          <w:lang w:val="es-EC"/>
                        </w:rPr>
                        <w:t>la contraseña que puso en la creación de la cuenta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578B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F6706CA" wp14:editId="7F772456">
                <wp:simplePos x="0" y="0"/>
                <wp:positionH relativeFrom="column">
                  <wp:posOffset>-410210</wp:posOffset>
                </wp:positionH>
                <wp:positionV relativeFrom="paragraph">
                  <wp:posOffset>2682240</wp:posOffset>
                </wp:positionV>
                <wp:extent cx="341376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7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53B8A" w14:textId="1362947B" w:rsidR="0080574F" w:rsidRPr="0055578B" w:rsidRDefault="0080574F" w:rsidP="0055578B">
                            <w:pPr>
                              <w:spacing w:after="0"/>
                              <w:ind w:left="360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 w:rsidRPr="0055578B">
                              <w:rPr>
                                <w:sz w:val="32"/>
                                <w:szCs w:val="32"/>
                                <w:lang w:val="es-EC"/>
                              </w:rPr>
                              <w:t>Escriba aquí su correo electrónico que puso en la creación de cuenta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706CA" id="_x0000_s1036" type="#_x0000_t202" style="position:absolute;margin-left:-32.3pt;margin-top:211.2pt;width:268.8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" filled="f" stroked="f">
                <v:textbox style="mso-fit-shape-to-text:t">
                  <w:txbxContent>
                    <w:p w14:paraId="0A653B8A" w14:textId="1362947B" w:rsidR="0080574F" w:rsidRPr="0055578B" w:rsidRDefault="0080574F" w:rsidP="0055578B">
                      <w:pPr>
                        <w:spacing w:after="0"/>
                        <w:ind w:left="360"/>
                        <w:rPr>
                          <w:sz w:val="32"/>
                          <w:szCs w:val="32"/>
                          <w:lang w:val="es-EC"/>
                        </w:rPr>
                      </w:pPr>
                      <w:r w:rsidRPr="0055578B">
                        <w:rPr>
                          <w:sz w:val="32"/>
                          <w:szCs w:val="32"/>
                          <w:lang w:val="es-EC"/>
                        </w:rPr>
                        <w:t>Escriba aquí su correo electrónico que puso en la creación de cuenta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74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DF695D" wp14:editId="25056F02">
                <wp:simplePos x="0" y="0"/>
                <wp:positionH relativeFrom="column">
                  <wp:posOffset>1548130</wp:posOffset>
                </wp:positionH>
                <wp:positionV relativeFrom="paragraph">
                  <wp:posOffset>2644140</wp:posOffset>
                </wp:positionV>
                <wp:extent cx="2514600" cy="619125"/>
                <wp:effectExtent l="0" t="76200" r="0" b="28575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619125"/>
                        </a:xfrm>
                        <a:prstGeom prst="bentConnector3">
                          <a:avLst>
                            <a:gd name="adj1" fmla="val 551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CAAAA" id="Connector: Elbow 16" o:spid="_x0000_s1026" type="#_x0000_t34" style="position:absolute;margin-left:121.9pt;margin-top:208.2pt;width:198pt;height:48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" adj="11923" strokecolor="#279fb7 [3204]" strokeweight=".5pt">
                <v:stroke endarrow="block"/>
              </v:shape>
            </w:pict>
          </mc:Fallback>
        </mc:AlternateContent>
      </w:r>
      <w:r w:rsidR="0080574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4573AB" wp14:editId="491DAB40">
                <wp:simplePos x="0" y="0"/>
                <wp:positionH relativeFrom="column">
                  <wp:posOffset>3681730</wp:posOffset>
                </wp:positionH>
                <wp:positionV relativeFrom="paragraph">
                  <wp:posOffset>-830580</wp:posOffset>
                </wp:positionV>
                <wp:extent cx="2613660" cy="5943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452F92" w14:textId="4982FBA6" w:rsidR="007F3BB4" w:rsidRPr="007F3BB4" w:rsidRDefault="0080574F" w:rsidP="007F3BB4">
                            <w:pPr>
                              <w:pStyle w:val="Ttulo"/>
                              <w:spacing w:after="0" w:line="120" w:lineRule="auto"/>
                              <w:jc w:val="right"/>
                              <w:rPr>
                                <w:color w:val="FFFFFF" w:themeColor="background1"/>
                                <w:sz w:val="56"/>
                                <w:szCs w:val="48"/>
                                <w:lang w:val="es-EC"/>
                              </w:rPr>
                            </w:pPr>
                            <w:r>
                              <w:rPr>
                                <w:sz w:val="56"/>
                                <w:szCs w:val="48"/>
                                <w:lang w:val="es-EC"/>
                              </w:rPr>
                              <w:t>Iniciar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573AB" id="Text Box 9" o:spid="_x0000_s1037" type="#_x0000_t202" style="position:absolute;margin-left:289.9pt;margin-top:-65.4pt;width:205.8pt;height:4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" filled="f" stroked="f">
                <v:textbox>
                  <w:txbxContent>
                    <w:p w14:paraId="3B452F92" w14:textId="4982FBA6" w:rsidR="007F3BB4" w:rsidRPr="007F3BB4" w:rsidRDefault="0080574F" w:rsidP="007F3BB4">
                      <w:pPr>
                        <w:pStyle w:val="Title"/>
                        <w:spacing w:after="0" w:line="120" w:lineRule="auto"/>
                        <w:jc w:val="right"/>
                        <w:rPr>
                          <w:color w:val="FFFFFF" w:themeColor="background1"/>
                          <w:sz w:val="56"/>
                          <w:szCs w:val="48"/>
                          <w:lang w:val="es-EC"/>
                        </w:rPr>
                      </w:pPr>
                      <w:r>
                        <w:rPr>
                          <w:sz w:val="56"/>
                          <w:szCs w:val="48"/>
                          <w:lang w:val="es-EC"/>
                        </w:rPr>
                        <w:t>Iniciar sesión</w:t>
                      </w:r>
                    </w:p>
                  </w:txbxContent>
                </v:textbox>
              </v:shape>
            </w:pict>
          </mc:Fallback>
        </mc:AlternateContent>
      </w:r>
      <w:r w:rsidR="007F3BB4">
        <w:rPr>
          <w:noProof/>
        </w:rPr>
        <w:drawing>
          <wp:anchor distT="0" distB="0" distL="114300" distR="114300" simplePos="0" relativeHeight="251657214" behindDoc="0" locked="0" layoutInCell="1" allowOverlap="1" wp14:anchorId="370BCD2F" wp14:editId="3591CD52">
            <wp:simplePos x="0" y="0"/>
            <wp:positionH relativeFrom="margin">
              <wp:posOffset>3550920</wp:posOffset>
            </wp:positionH>
            <wp:positionV relativeFrom="paragraph">
              <wp:posOffset>114300</wp:posOffset>
            </wp:positionV>
            <wp:extent cx="2554605" cy="4945380"/>
            <wp:effectExtent l="0" t="0" r="0" b="7620"/>
            <wp:wrapSquare wrapText="bothSides"/>
            <wp:docPr id="13" name="Picture 13" descr="Resultado de imagen para PANTALLA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NTALLA cel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BB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A5A634" wp14:editId="496AED4E">
                <wp:simplePos x="0" y="0"/>
                <wp:positionH relativeFrom="column">
                  <wp:posOffset>-510540</wp:posOffset>
                </wp:positionH>
                <wp:positionV relativeFrom="paragraph">
                  <wp:posOffset>281305</wp:posOffset>
                </wp:positionV>
                <wp:extent cx="1882140" cy="12192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98225B" w14:textId="77777777" w:rsidR="007F3BB4" w:rsidRPr="006C12DA" w:rsidRDefault="007F3BB4" w:rsidP="007F3BB4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proofErr w:type="spellStart"/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Hidro</w:t>
                            </w:r>
                            <w:proofErr w:type="spellEnd"/>
                          </w:p>
                          <w:p w14:paraId="496AD9E5" w14:textId="77777777" w:rsidR="007F3BB4" w:rsidRPr="006C12DA" w:rsidRDefault="007F3BB4" w:rsidP="007F3BB4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smart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5A634" id="Text Box 8" o:spid="_x0000_s1038" type="#_x0000_t202" style="position:absolute;margin-left:-40.2pt;margin-top:22.15pt;width:148.2pt;height:9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" filled="f" stroked="f">
                <v:textbox>
                  <w:txbxContent>
                    <w:p w14:paraId="4A98225B" w14:textId="77777777" w:rsidR="007F3BB4" w:rsidRPr="006C12DA" w:rsidRDefault="007F3BB4" w:rsidP="007F3BB4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proofErr w:type="spellStart"/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Hidro</w:t>
                      </w:r>
                      <w:proofErr w:type="spellEnd"/>
                    </w:p>
                    <w:p w14:paraId="496AD9E5" w14:textId="77777777" w:rsidR="007F3BB4" w:rsidRPr="006C12DA" w:rsidRDefault="007F3BB4" w:rsidP="007F3BB4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smart</w:t>
                      </w:r>
                    </w:p>
                  </w:txbxContent>
                </v:textbox>
              </v:shape>
            </w:pict>
          </mc:Fallback>
        </mc:AlternateContent>
      </w:r>
    </w:p>
    <w:p w14:paraId="768539FF" w14:textId="15651108" w:rsidR="004F169D" w:rsidRPr="004F169D" w:rsidRDefault="004F169D" w:rsidP="004F169D">
      <w:pPr>
        <w:rPr>
          <w:lang w:val="es-EC"/>
        </w:rPr>
      </w:pPr>
    </w:p>
    <w:p w14:paraId="0352D8B5" w14:textId="6729B643" w:rsidR="004F169D" w:rsidRPr="004F169D" w:rsidRDefault="00A873B8" w:rsidP="004F169D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61831C55" wp14:editId="46E07ACE">
            <wp:simplePos x="0" y="0"/>
            <wp:positionH relativeFrom="page">
              <wp:posOffset>4428490</wp:posOffset>
            </wp:positionH>
            <wp:positionV relativeFrom="paragraph">
              <wp:posOffset>102870</wp:posOffset>
            </wp:positionV>
            <wp:extent cx="2311400" cy="4076700"/>
            <wp:effectExtent l="0" t="0" r="0" b="0"/>
            <wp:wrapTight wrapText="bothSides">
              <wp:wrapPolygon edited="0">
                <wp:start x="0" y="0"/>
                <wp:lineTo x="0" y="21499"/>
                <wp:lineTo x="21363" y="21499"/>
                <wp:lineTo x="21363" y="0"/>
                <wp:lineTo x="0" y="0"/>
              </wp:wrapPolygon>
            </wp:wrapTight>
            <wp:docPr id="1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" t="2078" r="51050" b="2613"/>
                    <a:stretch/>
                  </pic:blipFill>
                  <pic:spPr bwMode="auto">
                    <a:xfrm>
                      <a:off x="0" y="0"/>
                      <a:ext cx="231140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A2D8A" w14:textId="0FEC8148" w:rsidR="004F169D" w:rsidRPr="004F169D" w:rsidRDefault="004F169D" w:rsidP="004F169D">
      <w:pPr>
        <w:rPr>
          <w:lang w:val="es-EC"/>
        </w:rPr>
      </w:pPr>
    </w:p>
    <w:p w14:paraId="5D131B88" w14:textId="41141DCD" w:rsidR="004F169D" w:rsidRPr="004F169D" w:rsidRDefault="004F169D" w:rsidP="004F169D">
      <w:pPr>
        <w:rPr>
          <w:lang w:val="es-EC"/>
        </w:rPr>
      </w:pPr>
    </w:p>
    <w:p w14:paraId="3BC822CE" w14:textId="07EC10CE" w:rsidR="004F169D" w:rsidRPr="004F169D" w:rsidRDefault="004F169D" w:rsidP="004F169D">
      <w:pPr>
        <w:rPr>
          <w:lang w:val="es-EC"/>
        </w:rPr>
      </w:pPr>
    </w:p>
    <w:p w14:paraId="064D6BC2" w14:textId="632B9870" w:rsidR="004F169D" w:rsidRPr="004F169D" w:rsidRDefault="004F169D" w:rsidP="004F169D">
      <w:pPr>
        <w:rPr>
          <w:lang w:val="es-EC"/>
        </w:rPr>
      </w:pPr>
    </w:p>
    <w:p w14:paraId="1A83EBEA" w14:textId="51FE20B6" w:rsidR="004F169D" w:rsidRPr="004F169D" w:rsidRDefault="004F169D" w:rsidP="004F169D">
      <w:pPr>
        <w:rPr>
          <w:lang w:val="es-EC"/>
        </w:rPr>
      </w:pPr>
    </w:p>
    <w:p w14:paraId="1D39C282" w14:textId="4BE7A747" w:rsidR="004F169D" w:rsidRPr="004F169D" w:rsidRDefault="004F169D" w:rsidP="004F169D">
      <w:pPr>
        <w:rPr>
          <w:lang w:val="es-EC"/>
        </w:rPr>
      </w:pPr>
    </w:p>
    <w:p w14:paraId="11093586" w14:textId="29570A48" w:rsidR="004F169D" w:rsidRPr="004F169D" w:rsidRDefault="004F169D" w:rsidP="004F169D">
      <w:pPr>
        <w:rPr>
          <w:lang w:val="es-EC"/>
        </w:rPr>
      </w:pPr>
    </w:p>
    <w:p w14:paraId="0B323344" w14:textId="5E4C324E" w:rsidR="004F169D" w:rsidRPr="004F169D" w:rsidRDefault="00A873B8" w:rsidP="004F169D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3666A0" wp14:editId="597AAB42">
                <wp:simplePos x="0" y="0"/>
                <wp:positionH relativeFrom="column">
                  <wp:posOffset>2439670</wp:posOffset>
                </wp:positionH>
                <wp:positionV relativeFrom="paragraph">
                  <wp:posOffset>222250</wp:posOffset>
                </wp:positionV>
                <wp:extent cx="1841500" cy="1968500"/>
                <wp:effectExtent l="0" t="76200" r="0" b="31750"/>
                <wp:wrapNone/>
                <wp:docPr id="2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0" cy="1968500"/>
                        </a:xfrm>
                        <a:prstGeom prst="bentConnector3">
                          <a:avLst>
                            <a:gd name="adj1" fmla="val 551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D95A5" id="Connector: Elbow 22" o:spid="_x0000_s1026" type="#_x0000_t34" style="position:absolute;margin-left:192.1pt;margin-top:17.5pt;width:145pt;height:15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" adj="11923" strokecolor="#279fb7 [3204]" strokeweight=".5pt">
                <v:stroke endarrow="block"/>
              </v:shape>
            </w:pict>
          </mc:Fallback>
        </mc:AlternateContent>
      </w:r>
    </w:p>
    <w:p w14:paraId="41785C6C" w14:textId="19EAD282" w:rsidR="004F169D" w:rsidRPr="004F169D" w:rsidRDefault="004F169D" w:rsidP="004F169D">
      <w:pPr>
        <w:rPr>
          <w:lang w:val="es-EC"/>
        </w:rPr>
      </w:pPr>
    </w:p>
    <w:p w14:paraId="2CD6BAA2" w14:textId="6BA8E4CD" w:rsidR="004F169D" w:rsidRPr="004F169D" w:rsidRDefault="00A873B8" w:rsidP="004F169D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CDC0FF" wp14:editId="22D70891">
                <wp:simplePos x="0" y="0"/>
                <wp:positionH relativeFrom="column">
                  <wp:posOffset>3036570</wp:posOffset>
                </wp:positionH>
                <wp:positionV relativeFrom="paragraph">
                  <wp:posOffset>84455</wp:posOffset>
                </wp:positionV>
                <wp:extent cx="1244600" cy="3213100"/>
                <wp:effectExtent l="0" t="76200" r="0" b="2540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4600" cy="3213100"/>
                        </a:xfrm>
                        <a:prstGeom prst="bentConnector3">
                          <a:avLst>
                            <a:gd name="adj1" fmla="val 551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459BC" id="Connector: Elbow 24" o:spid="_x0000_s1026" type="#_x0000_t34" style="position:absolute;margin-left:239.1pt;margin-top:6.65pt;width:98pt;height:253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" adj="11923" strokecolor="#279fb7 [3204]" strokeweight=".5pt">
                <v:stroke endarrow="block"/>
              </v:shape>
            </w:pict>
          </mc:Fallback>
        </mc:AlternateContent>
      </w:r>
    </w:p>
    <w:p w14:paraId="7BD26788" w14:textId="3626055F" w:rsidR="004F169D" w:rsidRPr="004F169D" w:rsidRDefault="004F169D" w:rsidP="004F169D">
      <w:pPr>
        <w:rPr>
          <w:lang w:val="es-EC"/>
        </w:rPr>
      </w:pPr>
    </w:p>
    <w:p w14:paraId="4FA6887D" w14:textId="59429CD6" w:rsidR="004F169D" w:rsidRPr="004F169D" w:rsidRDefault="004F169D" w:rsidP="004F169D">
      <w:pPr>
        <w:rPr>
          <w:lang w:val="es-EC"/>
        </w:rPr>
      </w:pPr>
    </w:p>
    <w:p w14:paraId="1982F5AD" w14:textId="5017A54B" w:rsidR="004F169D" w:rsidRPr="004F169D" w:rsidRDefault="004F169D" w:rsidP="004F169D">
      <w:pPr>
        <w:rPr>
          <w:lang w:val="es-EC"/>
        </w:rPr>
      </w:pPr>
    </w:p>
    <w:p w14:paraId="362D17F9" w14:textId="7AFD6A3E" w:rsidR="004F169D" w:rsidRDefault="004F169D" w:rsidP="004F169D">
      <w:pPr>
        <w:rPr>
          <w:noProof/>
          <w:lang w:val="es-EC"/>
        </w:rPr>
      </w:pPr>
    </w:p>
    <w:p w14:paraId="66E1D4F7" w14:textId="00B3FF18" w:rsidR="004F169D" w:rsidRDefault="004F169D" w:rsidP="004F169D">
      <w:pPr>
        <w:rPr>
          <w:noProof/>
          <w:lang w:val="es-EC"/>
        </w:rPr>
      </w:pPr>
    </w:p>
    <w:p w14:paraId="0B24687D" w14:textId="58E4C886" w:rsidR="004F169D" w:rsidRDefault="004F169D" w:rsidP="004F169D">
      <w:pPr>
        <w:tabs>
          <w:tab w:val="left" w:pos="2908"/>
        </w:tabs>
        <w:rPr>
          <w:lang w:val="es-EC"/>
        </w:rPr>
      </w:pPr>
      <w:r>
        <w:rPr>
          <w:lang w:val="es-EC"/>
        </w:rPr>
        <w:tab/>
      </w:r>
    </w:p>
    <w:p w14:paraId="67DDB0E0" w14:textId="47C34F4A" w:rsidR="004F169D" w:rsidRDefault="004F169D" w:rsidP="004F169D">
      <w:pPr>
        <w:tabs>
          <w:tab w:val="left" w:pos="2908"/>
        </w:tabs>
        <w:rPr>
          <w:lang w:val="es-EC"/>
        </w:rPr>
      </w:pPr>
    </w:p>
    <w:p w14:paraId="2AC59C28" w14:textId="7A046EF0" w:rsidR="004F169D" w:rsidRDefault="004F169D" w:rsidP="004F169D">
      <w:pPr>
        <w:tabs>
          <w:tab w:val="left" w:pos="2908"/>
        </w:tabs>
        <w:rPr>
          <w:lang w:val="es-EC"/>
        </w:rPr>
      </w:pPr>
    </w:p>
    <w:p w14:paraId="1720E72C" w14:textId="645151BB" w:rsidR="004F169D" w:rsidRDefault="004F169D" w:rsidP="004F169D">
      <w:pPr>
        <w:tabs>
          <w:tab w:val="left" w:pos="2908"/>
        </w:tabs>
        <w:rPr>
          <w:lang w:val="es-EC"/>
        </w:rPr>
      </w:pPr>
    </w:p>
    <w:p w14:paraId="1EB96F77" w14:textId="2E705D6C" w:rsidR="004F169D" w:rsidRDefault="004F169D" w:rsidP="004F169D">
      <w:pPr>
        <w:tabs>
          <w:tab w:val="left" w:pos="2908"/>
        </w:tabs>
        <w:rPr>
          <w:lang w:val="es-EC"/>
        </w:rPr>
      </w:pPr>
    </w:p>
    <w:p w14:paraId="47D35A09" w14:textId="07F4762E" w:rsidR="004F169D" w:rsidRDefault="004F169D" w:rsidP="004F169D">
      <w:pPr>
        <w:tabs>
          <w:tab w:val="left" w:pos="2908"/>
        </w:tabs>
        <w:rPr>
          <w:lang w:val="es-EC"/>
        </w:rPr>
      </w:pPr>
    </w:p>
    <w:p w14:paraId="038D380F" w14:textId="065EE390" w:rsidR="004F169D" w:rsidRDefault="00A873B8" w:rsidP="000D24ED">
      <w:pPr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4ED709" wp14:editId="053FF300">
                <wp:simplePos x="0" y="0"/>
                <wp:positionH relativeFrom="margin">
                  <wp:align>center</wp:align>
                </wp:positionH>
                <wp:positionV relativeFrom="paragraph">
                  <wp:posOffset>3794125</wp:posOffset>
                </wp:positionV>
                <wp:extent cx="3048000" cy="2501265"/>
                <wp:effectExtent l="0" t="76200" r="419100" b="32385"/>
                <wp:wrapNone/>
                <wp:docPr id="192" name="Connector: Elbow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0" cy="2501265"/>
                        </a:xfrm>
                        <a:prstGeom prst="bentConnector3">
                          <a:avLst>
                            <a:gd name="adj1" fmla="val 112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A1263" id="Connector: Elbow 192" o:spid="_x0000_s1026" type="#_x0000_t34" style="position:absolute;margin-left:0;margin-top:298.75pt;width:240pt;height:196.95pt;flip:y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" adj="24369" strokecolor="#279fb7 [3204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CB20F4" wp14:editId="7DE98DC5">
                <wp:simplePos x="0" y="0"/>
                <wp:positionH relativeFrom="column">
                  <wp:posOffset>1626870</wp:posOffset>
                </wp:positionH>
                <wp:positionV relativeFrom="paragraph">
                  <wp:posOffset>3172459</wp:posOffset>
                </wp:positionV>
                <wp:extent cx="2032000" cy="1547495"/>
                <wp:effectExtent l="0" t="76200" r="0" b="33655"/>
                <wp:wrapNone/>
                <wp:docPr id="195" name="Connector: Elbow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0" cy="1547495"/>
                        </a:xfrm>
                        <a:prstGeom prst="bentConnector3">
                          <a:avLst>
                            <a:gd name="adj1" fmla="val 502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E93F9" id="Connector: Elbow 195" o:spid="_x0000_s1026" type="#_x0000_t34" style="position:absolute;margin-left:128.1pt;margin-top:249.8pt;width:160pt;height:121.8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" adj="10856" strokecolor="#279fb7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5BBE43" wp14:editId="4949261B">
                <wp:simplePos x="0" y="0"/>
                <wp:positionH relativeFrom="column">
                  <wp:posOffset>1626871</wp:posOffset>
                </wp:positionH>
                <wp:positionV relativeFrom="paragraph">
                  <wp:posOffset>2905760</wp:posOffset>
                </wp:positionV>
                <wp:extent cx="2019300" cy="1817370"/>
                <wp:effectExtent l="0" t="76200" r="0" b="3048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300" cy="1817370"/>
                        </a:xfrm>
                        <a:prstGeom prst="bentConnector3">
                          <a:avLst>
                            <a:gd name="adj1" fmla="val 502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6BD7C" id="Connector: Elbow 62" o:spid="_x0000_s1026" type="#_x0000_t34" style="position:absolute;margin-left:128.1pt;margin-top:228.8pt;width:159pt;height:143.1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" adj="10856" strokecolor="#279fb7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CA2BD1" wp14:editId="12B58C0C">
                <wp:simplePos x="0" y="0"/>
                <wp:positionH relativeFrom="column">
                  <wp:posOffset>1639571</wp:posOffset>
                </wp:positionH>
                <wp:positionV relativeFrom="paragraph">
                  <wp:posOffset>2664460</wp:posOffset>
                </wp:positionV>
                <wp:extent cx="2044700" cy="2049780"/>
                <wp:effectExtent l="0" t="76200" r="0" b="26670"/>
                <wp:wrapNone/>
                <wp:docPr id="61" name="Connector: Elb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4700" cy="2049780"/>
                        </a:xfrm>
                        <a:prstGeom prst="bentConnector3">
                          <a:avLst>
                            <a:gd name="adj1" fmla="val 494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DB28" id="Connector: Elbow 61" o:spid="_x0000_s1026" type="#_x0000_t34" style="position:absolute;margin-left:129.1pt;margin-top:209.8pt;width:161pt;height:161.4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" adj="10684" strokecolor="#279fb7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AF1B17" wp14:editId="43D26895">
                <wp:simplePos x="0" y="0"/>
                <wp:positionH relativeFrom="column">
                  <wp:posOffset>1626870</wp:posOffset>
                </wp:positionH>
                <wp:positionV relativeFrom="paragraph">
                  <wp:posOffset>2359659</wp:posOffset>
                </wp:positionV>
                <wp:extent cx="2108200" cy="2364105"/>
                <wp:effectExtent l="0" t="76200" r="0" b="36195"/>
                <wp:wrapNone/>
                <wp:docPr id="59" name="Connector: Elb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8200" cy="2364105"/>
                        </a:xfrm>
                        <a:prstGeom prst="bentConnector3">
                          <a:avLst>
                            <a:gd name="adj1" fmla="val 4994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0DD9D" id="Connector: Elbow 59" o:spid="_x0000_s1026" type="#_x0000_t34" style="position:absolute;margin-left:128.1pt;margin-top:185.8pt;width:166pt;height:186.1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" adj="10788" strokecolor="#279fb7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5" behindDoc="0" locked="0" layoutInCell="1" allowOverlap="1" wp14:anchorId="6219D52D" wp14:editId="6D6F2EEB">
                <wp:simplePos x="0" y="0"/>
                <wp:positionH relativeFrom="column">
                  <wp:posOffset>1614171</wp:posOffset>
                </wp:positionH>
                <wp:positionV relativeFrom="paragraph">
                  <wp:posOffset>2080260</wp:posOffset>
                </wp:positionV>
                <wp:extent cx="2146300" cy="2645410"/>
                <wp:effectExtent l="0" t="76200" r="0" b="21590"/>
                <wp:wrapNone/>
                <wp:docPr id="58" name="Connector: Elb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6300" cy="264541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31B73" id="Connector: Elbow 58" o:spid="_x0000_s1026" type="#_x0000_t34" style="position:absolute;margin-left:127.1pt;margin-top:163.8pt;width:169pt;height:208.3pt;flip:y;z-index:251703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" strokecolor="#279fb7 [3204]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89" behindDoc="1" locked="0" layoutInCell="1" allowOverlap="1" wp14:anchorId="63023FAF" wp14:editId="5487B976">
            <wp:simplePos x="0" y="0"/>
            <wp:positionH relativeFrom="margin">
              <wp:posOffset>3569970</wp:posOffset>
            </wp:positionH>
            <wp:positionV relativeFrom="paragraph">
              <wp:posOffset>574040</wp:posOffset>
            </wp:positionV>
            <wp:extent cx="2305685" cy="4140200"/>
            <wp:effectExtent l="0" t="0" r="0" b="0"/>
            <wp:wrapTight wrapText="bothSides">
              <wp:wrapPolygon edited="0">
                <wp:start x="0" y="0"/>
                <wp:lineTo x="0" y="21467"/>
                <wp:lineTo x="21416" y="21467"/>
                <wp:lineTo x="21416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" t="1599" r="50962" b="1866"/>
                    <a:stretch/>
                  </pic:blipFill>
                  <pic:spPr bwMode="auto">
                    <a:xfrm>
                      <a:off x="0" y="0"/>
                      <a:ext cx="2305685" cy="414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69D">
        <w:rPr>
          <w:lang w:val="es-EC"/>
        </w:rPr>
        <w:br w:type="page"/>
      </w:r>
      <w:r w:rsidR="004F169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ED6B7E" wp14:editId="63806A77">
                <wp:simplePos x="0" y="0"/>
                <wp:positionH relativeFrom="column">
                  <wp:posOffset>3212316</wp:posOffset>
                </wp:positionH>
                <wp:positionV relativeFrom="paragraph">
                  <wp:posOffset>-624571</wp:posOffset>
                </wp:positionV>
                <wp:extent cx="2613660" cy="59436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4D6BE5" w14:textId="2E5F6A80" w:rsidR="004F169D" w:rsidRPr="007F3BB4" w:rsidRDefault="004F169D" w:rsidP="004F169D">
                            <w:pPr>
                              <w:pStyle w:val="Ttulo"/>
                              <w:spacing w:after="0" w:line="120" w:lineRule="auto"/>
                              <w:jc w:val="right"/>
                              <w:rPr>
                                <w:color w:val="FFFFFF" w:themeColor="background1"/>
                                <w:sz w:val="56"/>
                                <w:szCs w:val="48"/>
                                <w:lang w:val="es-EC"/>
                              </w:rPr>
                            </w:pPr>
                            <w:r>
                              <w:rPr>
                                <w:sz w:val="56"/>
                                <w:szCs w:val="48"/>
                                <w:lang w:val="es-EC"/>
                              </w:rPr>
                              <w:t>Crear cuenta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D6B7E" id="Text Box 53" o:spid="_x0000_s1039" type="#_x0000_t202" style="position:absolute;margin-left:252.95pt;margin-top:-49.2pt;width:205.8pt;height:46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" filled="f" stroked="f">
                <v:textbox>
                  <w:txbxContent>
                    <w:p w14:paraId="314D6BE5" w14:textId="2E5F6A80" w:rsidR="004F169D" w:rsidRPr="007F3BB4" w:rsidRDefault="004F169D" w:rsidP="004F169D">
                      <w:pPr>
                        <w:pStyle w:val="Title"/>
                        <w:spacing w:after="0" w:line="120" w:lineRule="auto"/>
                        <w:jc w:val="right"/>
                        <w:rPr>
                          <w:color w:val="FFFFFF" w:themeColor="background1"/>
                          <w:sz w:val="56"/>
                          <w:szCs w:val="48"/>
                          <w:lang w:val="es-EC"/>
                        </w:rPr>
                      </w:pPr>
                      <w:r>
                        <w:rPr>
                          <w:sz w:val="56"/>
                          <w:szCs w:val="48"/>
                          <w:lang w:val="es-EC"/>
                        </w:rPr>
                        <w:t>Crear cuenta</w:t>
                      </w:r>
                    </w:p>
                  </w:txbxContent>
                </v:textbox>
              </v:shape>
            </w:pict>
          </mc:Fallback>
        </mc:AlternateContent>
      </w:r>
      <w:r w:rsidR="004F169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C348E6" wp14:editId="4FEDCD84">
                <wp:simplePos x="0" y="0"/>
                <wp:positionH relativeFrom="column">
                  <wp:posOffset>-519953</wp:posOffset>
                </wp:positionH>
                <wp:positionV relativeFrom="paragraph">
                  <wp:posOffset>148515</wp:posOffset>
                </wp:positionV>
                <wp:extent cx="1882140" cy="121920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AC217B" w14:textId="77777777" w:rsidR="004F169D" w:rsidRPr="006C12DA" w:rsidRDefault="004F169D" w:rsidP="004F169D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proofErr w:type="spellStart"/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Hidro</w:t>
                            </w:r>
                            <w:proofErr w:type="spellEnd"/>
                          </w:p>
                          <w:p w14:paraId="0B8D509E" w14:textId="77777777" w:rsidR="004F169D" w:rsidRPr="006C12DA" w:rsidRDefault="004F169D" w:rsidP="004F169D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smart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48E6" id="Text Box 52" o:spid="_x0000_s1040" type="#_x0000_t202" style="position:absolute;margin-left:-40.95pt;margin-top:11.7pt;width:148.2pt;height:9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" filled="f" stroked="f">
                <v:textbox>
                  <w:txbxContent>
                    <w:p w14:paraId="69AC217B" w14:textId="77777777" w:rsidR="004F169D" w:rsidRPr="006C12DA" w:rsidRDefault="004F169D" w:rsidP="004F169D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proofErr w:type="spellStart"/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Hidro</w:t>
                      </w:r>
                      <w:proofErr w:type="spellEnd"/>
                    </w:p>
                    <w:p w14:paraId="0B8D509E" w14:textId="77777777" w:rsidR="004F169D" w:rsidRPr="006C12DA" w:rsidRDefault="004F169D" w:rsidP="004F169D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smart</w:t>
                      </w:r>
                    </w:p>
                  </w:txbxContent>
                </v:textbox>
              </v:shape>
            </w:pict>
          </mc:Fallback>
        </mc:AlternateContent>
      </w:r>
      <w:r w:rsidR="00155937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70E44B4" wp14:editId="7A14ADC1">
                <wp:simplePos x="0" y="0"/>
                <wp:positionH relativeFrom="page">
                  <wp:posOffset>305724</wp:posOffset>
                </wp:positionH>
                <wp:positionV relativeFrom="paragraph">
                  <wp:posOffset>2854382</wp:posOffset>
                </wp:positionV>
                <wp:extent cx="2887345" cy="1507490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7345" cy="150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00860" w14:textId="68A7E959" w:rsidR="004A3F35" w:rsidRPr="0055578B" w:rsidRDefault="001C7A77" w:rsidP="00034C58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Llene los espacios con su nombre, e-mail, contraseña</w:t>
                            </w:r>
                            <w:r w:rsidR="00A873B8">
                              <w:rPr>
                                <w:sz w:val="32"/>
                                <w:szCs w:val="32"/>
                                <w:lang w:val="es-EC"/>
                              </w:rPr>
                              <w:t>, teléfono y sector (lugar donde tiene instalado el sistema de riego)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E44B4" id="_x0000_s1041" type="#_x0000_t202" style="position:absolute;margin-left:24.05pt;margin-top:224.75pt;width:227.35pt;height:118.7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" filled="f" stroked="f">
                <v:textbox>
                  <w:txbxContent>
                    <w:p w14:paraId="61000860" w14:textId="68A7E959" w:rsidR="004A3F35" w:rsidRPr="0055578B" w:rsidRDefault="001C7A77" w:rsidP="00034C58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>Llene los espacios con su nombre, e-mail, contraseña</w:t>
                      </w:r>
                      <w:r w:rsidR="00A873B8">
                        <w:rPr>
                          <w:sz w:val="32"/>
                          <w:szCs w:val="32"/>
                          <w:lang w:val="es-EC"/>
                        </w:rPr>
                        <w:t>, teléfono y sector (lugar donde tiene instalado el sistema de riego)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55937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D4340AD" wp14:editId="405F5C12">
                <wp:simplePos x="0" y="0"/>
                <wp:positionH relativeFrom="margin">
                  <wp:posOffset>1216660</wp:posOffset>
                </wp:positionH>
                <wp:positionV relativeFrom="paragraph">
                  <wp:posOffset>5688965</wp:posOffset>
                </wp:positionV>
                <wp:extent cx="3416935" cy="1507490"/>
                <wp:effectExtent l="0" t="0" r="0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935" cy="150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FE631" w14:textId="0B34456E" w:rsidR="001C7A77" w:rsidRPr="0055578B" w:rsidRDefault="001C7A77" w:rsidP="001C7A77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 xml:space="preserve">Una vez que entre toda la información haga click en </w:t>
                            </w:r>
                            <w:r w:rsidR="000D24ED">
                              <w:rPr>
                                <w:sz w:val="32"/>
                                <w:szCs w:val="32"/>
                                <w:lang w:val="es-EC"/>
                              </w:rPr>
                              <w:t>registrar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340AD" id="_x0000_s1042" type="#_x0000_t202" style="position:absolute;margin-left:95.8pt;margin-top:447.95pt;width:269.05pt;height:118.7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" filled="f" stroked="f">
                <v:textbox>
                  <w:txbxContent>
                    <w:p w14:paraId="6B0FE631" w14:textId="0B34456E" w:rsidR="001C7A77" w:rsidRPr="0055578B" w:rsidRDefault="001C7A77" w:rsidP="001C7A77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Una vez que entre toda la información haga 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  <w:lang w:val="es-EC"/>
                        </w:rPr>
                        <w:t>click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 en </w:t>
                      </w:r>
                      <w:r w:rsidR="000D24ED">
                        <w:rPr>
                          <w:sz w:val="32"/>
                          <w:szCs w:val="32"/>
                          <w:lang w:val="es-EC"/>
                        </w:rPr>
                        <w:t>registrar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169D">
        <w:rPr>
          <w:noProof/>
        </w:rPr>
        <w:drawing>
          <wp:anchor distT="0" distB="0" distL="114300" distR="114300" simplePos="0" relativeHeight="251698176" behindDoc="1" locked="0" layoutInCell="1" allowOverlap="1" wp14:anchorId="28A56949" wp14:editId="4E9F8A48">
            <wp:simplePos x="0" y="0"/>
            <wp:positionH relativeFrom="margin">
              <wp:posOffset>3442970</wp:posOffset>
            </wp:positionH>
            <wp:positionV relativeFrom="paragraph">
              <wp:posOffset>119380</wp:posOffset>
            </wp:positionV>
            <wp:extent cx="2554605" cy="4945380"/>
            <wp:effectExtent l="0" t="0" r="0" b="7620"/>
            <wp:wrapNone/>
            <wp:docPr id="54" name="Picture 54" descr="Resultado de imagen para PANTALLA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NTALLA cel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7D437" w14:textId="6D71982F" w:rsidR="004F169D" w:rsidRDefault="007838E4" w:rsidP="004F169D">
      <w:pPr>
        <w:tabs>
          <w:tab w:val="left" w:pos="2908"/>
        </w:tabs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DD2A8A" wp14:editId="6726A1B9">
                <wp:simplePos x="0" y="0"/>
                <wp:positionH relativeFrom="column">
                  <wp:posOffset>2934970</wp:posOffset>
                </wp:positionH>
                <wp:positionV relativeFrom="paragraph">
                  <wp:posOffset>-641004</wp:posOffset>
                </wp:positionV>
                <wp:extent cx="3149369" cy="594360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369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673A5" w14:textId="18EDA832" w:rsidR="000D24ED" w:rsidRPr="007F3BB4" w:rsidRDefault="009A4920" w:rsidP="000D24ED">
                            <w:pPr>
                              <w:pStyle w:val="Ttulo"/>
                              <w:spacing w:after="0" w:line="120" w:lineRule="auto"/>
                              <w:jc w:val="right"/>
                              <w:rPr>
                                <w:color w:val="FFFFFF" w:themeColor="background1"/>
                                <w:sz w:val="56"/>
                                <w:szCs w:val="48"/>
                                <w:lang w:val="es-EC"/>
                              </w:rPr>
                            </w:pPr>
                            <w:r>
                              <w:rPr>
                                <w:sz w:val="56"/>
                                <w:szCs w:val="48"/>
                                <w:lang w:val="es-EC"/>
                              </w:rPr>
                              <w:t>Página</w:t>
                            </w:r>
                            <w:r w:rsidR="007838E4">
                              <w:rPr>
                                <w:sz w:val="56"/>
                                <w:szCs w:val="48"/>
                                <w:lang w:val="es-EC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D2A8A" id="Text Box 197" o:spid="_x0000_s1043" type="#_x0000_t202" style="position:absolute;margin-left:231.1pt;margin-top:-50.45pt;width:248pt;height:46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" filled="f" stroked="f">
                <v:textbox>
                  <w:txbxContent>
                    <w:p w14:paraId="707673A5" w14:textId="18EDA832" w:rsidR="000D24ED" w:rsidRPr="007F3BB4" w:rsidRDefault="009A4920" w:rsidP="000D24ED">
                      <w:pPr>
                        <w:pStyle w:val="Title"/>
                        <w:spacing w:after="0" w:line="120" w:lineRule="auto"/>
                        <w:jc w:val="right"/>
                        <w:rPr>
                          <w:color w:val="FFFFFF" w:themeColor="background1"/>
                          <w:sz w:val="56"/>
                          <w:szCs w:val="48"/>
                          <w:lang w:val="es-EC"/>
                        </w:rPr>
                      </w:pPr>
                      <w:r>
                        <w:rPr>
                          <w:sz w:val="56"/>
                          <w:szCs w:val="48"/>
                          <w:lang w:val="es-EC"/>
                        </w:rPr>
                        <w:t>Página</w:t>
                      </w:r>
                      <w:r w:rsidR="007838E4">
                        <w:rPr>
                          <w:sz w:val="56"/>
                          <w:szCs w:val="48"/>
                          <w:lang w:val="es-EC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7A22FE">
        <w:rPr>
          <w:noProof/>
        </w:rPr>
        <w:drawing>
          <wp:anchor distT="0" distB="0" distL="114300" distR="114300" simplePos="0" relativeHeight="251721728" behindDoc="1" locked="0" layoutInCell="1" allowOverlap="1" wp14:anchorId="4EC5810F" wp14:editId="6941F3B6">
            <wp:simplePos x="0" y="0"/>
            <wp:positionH relativeFrom="margin">
              <wp:posOffset>3683115</wp:posOffset>
            </wp:positionH>
            <wp:positionV relativeFrom="paragraph">
              <wp:posOffset>230176</wp:posOffset>
            </wp:positionV>
            <wp:extent cx="2600787" cy="5034782"/>
            <wp:effectExtent l="0" t="0" r="9525" b="0"/>
            <wp:wrapNone/>
            <wp:docPr id="199" name="Picture 199" descr="Resultado de imagen para PANTALLA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NTALLA cel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998" cy="504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4E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14778D" wp14:editId="5C8620A6">
                <wp:simplePos x="0" y="0"/>
                <wp:positionH relativeFrom="column">
                  <wp:posOffset>-422794</wp:posOffset>
                </wp:positionH>
                <wp:positionV relativeFrom="paragraph">
                  <wp:posOffset>175779</wp:posOffset>
                </wp:positionV>
                <wp:extent cx="1882140" cy="121920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D9D132" w14:textId="77777777" w:rsidR="000D24ED" w:rsidRPr="006C12DA" w:rsidRDefault="000D24ED" w:rsidP="000D24ED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proofErr w:type="spellStart"/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Hidro</w:t>
                            </w:r>
                            <w:proofErr w:type="spellEnd"/>
                          </w:p>
                          <w:p w14:paraId="4D3B65F9" w14:textId="77777777" w:rsidR="000D24ED" w:rsidRPr="006C12DA" w:rsidRDefault="000D24ED" w:rsidP="000D24ED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smart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4778D" id="Text Box 196" o:spid="_x0000_s1044" type="#_x0000_t202" style="position:absolute;margin-left:-33.3pt;margin-top:13.85pt;width:148.2pt;height:9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" filled="f" stroked="f">
                <v:textbox>
                  <w:txbxContent>
                    <w:p w14:paraId="66D9D132" w14:textId="77777777" w:rsidR="000D24ED" w:rsidRPr="006C12DA" w:rsidRDefault="000D24ED" w:rsidP="000D24ED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proofErr w:type="spellStart"/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Hidro</w:t>
                      </w:r>
                      <w:proofErr w:type="spellEnd"/>
                    </w:p>
                    <w:p w14:paraId="4D3B65F9" w14:textId="77777777" w:rsidR="000D24ED" w:rsidRPr="006C12DA" w:rsidRDefault="000D24ED" w:rsidP="000D24ED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smart</w:t>
                      </w:r>
                    </w:p>
                  </w:txbxContent>
                </v:textbox>
              </v:shape>
            </w:pict>
          </mc:Fallback>
        </mc:AlternateContent>
      </w:r>
    </w:p>
    <w:p w14:paraId="0F7233B6" w14:textId="2F1D8E6B" w:rsidR="000D24ED" w:rsidRDefault="000D24ED" w:rsidP="004F169D">
      <w:pPr>
        <w:tabs>
          <w:tab w:val="left" w:pos="2908"/>
        </w:tabs>
        <w:rPr>
          <w:lang w:val="es-EC"/>
        </w:rPr>
      </w:pPr>
    </w:p>
    <w:p w14:paraId="681D944A" w14:textId="7AB0E5E0" w:rsidR="000D24ED" w:rsidRDefault="00A873B8" w:rsidP="004F169D">
      <w:pPr>
        <w:tabs>
          <w:tab w:val="left" w:pos="2908"/>
        </w:tabs>
        <w:rPr>
          <w:lang w:val="es-EC"/>
        </w:rPr>
      </w:pPr>
      <w:r>
        <w:rPr>
          <w:noProof/>
        </w:rPr>
        <w:drawing>
          <wp:anchor distT="0" distB="0" distL="114300" distR="114300" simplePos="0" relativeHeight="251655164" behindDoc="1" locked="0" layoutInCell="1" allowOverlap="1" wp14:anchorId="07408A77" wp14:editId="2B9462EF">
            <wp:simplePos x="0" y="0"/>
            <wp:positionH relativeFrom="column">
              <wp:posOffset>3798570</wp:posOffset>
            </wp:positionH>
            <wp:positionV relativeFrom="paragraph">
              <wp:posOffset>151765</wp:posOffset>
            </wp:positionV>
            <wp:extent cx="2328545" cy="4165600"/>
            <wp:effectExtent l="0" t="0" r="0" b="6350"/>
            <wp:wrapTight wrapText="bothSides">
              <wp:wrapPolygon edited="0">
                <wp:start x="0" y="0"/>
                <wp:lineTo x="0" y="21534"/>
                <wp:lineTo x="21382" y="21534"/>
                <wp:lineTo x="21382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" t="1174" r="51351" b="1250"/>
                    <a:stretch/>
                  </pic:blipFill>
                  <pic:spPr bwMode="auto">
                    <a:xfrm>
                      <a:off x="0" y="0"/>
                      <a:ext cx="2328545" cy="41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CC2EA" w14:textId="0037D330" w:rsidR="004F169D" w:rsidRDefault="00A873B8">
      <w:pPr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38AFD9" wp14:editId="4EEB46CC">
                <wp:simplePos x="0" y="0"/>
                <wp:positionH relativeFrom="column">
                  <wp:posOffset>2820670</wp:posOffset>
                </wp:positionH>
                <wp:positionV relativeFrom="paragraph">
                  <wp:posOffset>3168650</wp:posOffset>
                </wp:positionV>
                <wp:extent cx="1676400" cy="3155950"/>
                <wp:effectExtent l="0" t="76200" r="0" b="25400"/>
                <wp:wrapNone/>
                <wp:docPr id="206" name="Connector: Elbow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0" cy="3155950"/>
                        </a:xfrm>
                        <a:prstGeom prst="bentConnector3">
                          <a:avLst>
                            <a:gd name="adj1" fmla="val 471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962F" id="Connector: Elbow 206" o:spid="_x0000_s1026" type="#_x0000_t34" style="position:absolute;margin-left:222.1pt;margin-top:249.5pt;width:132pt;height:248.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" adj="10182" strokecolor="#279fb7 [3204]" strokeweight=".5pt">
                <v:stroke endarrow="block"/>
              </v:shape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8932E1" wp14:editId="49F3EA6D">
                <wp:simplePos x="0" y="0"/>
                <wp:positionH relativeFrom="column">
                  <wp:posOffset>1106170</wp:posOffset>
                </wp:positionH>
                <wp:positionV relativeFrom="paragraph">
                  <wp:posOffset>1771650</wp:posOffset>
                </wp:positionV>
                <wp:extent cx="2921000" cy="1696720"/>
                <wp:effectExtent l="0" t="76200" r="0" b="36830"/>
                <wp:wrapNone/>
                <wp:docPr id="201" name="Connector: Elbow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1000" cy="1696720"/>
                        </a:xfrm>
                        <a:prstGeom prst="bentConnector3">
                          <a:avLst>
                            <a:gd name="adj1" fmla="val 567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53D2F" id="Connector: Elbow 201" o:spid="_x0000_s1026" type="#_x0000_t34" style="position:absolute;margin-left:87.1pt;margin-top:139.5pt;width:230pt;height:133.6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" adj="12247" strokecolor="#279fb7 [3204]" strokeweight=".5pt">
                <v:stroke endarrow="block"/>
              </v:shape>
            </w:pict>
          </mc:Fallback>
        </mc:AlternateContent>
      </w:r>
      <w:r w:rsidR="00B54989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15C5BF0" wp14:editId="31FA100D">
                <wp:simplePos x="0" y="0"/>
                <wp:positionH relativeFrom="margin">
                  <wp:posOffset>-350981</wp:posOffset>
                </wp:positionH>
                <wp:positionV relativeFrom="paragraph">
                  <wp:posOffset>5788660</wp:posOffset>
                </wp:positionV>
                <wp:extent cx="3879215" cy="1136015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9215" cy="1136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14CE5" w14:textId="6D30025C" w:rsidR="009A4920" w:rsidRPr="0055578B" w:rsidRDefault="009A4920" w:rsidP="009A4920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Al tocar este botón podrá cerrar sesión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C5BF0" id="_x0000_s1045" type="#_x0000_t202" style="position:absolute;margin-left:-27.65pt;margin-top:455.8pt;width:305.45pt;height:89.4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" filled="f" stroked="f">
                <v:textbox>
                  <w:txbxContent>
                    <w:p w14:paraId="57E14CE5" w14:textId="6D30025C" w:rsidR="009A4920" w:rsidRPr="0055578B" w:rsidRDefault="009A4920" w:rsidP="009A4920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>Al tocar este botón podrá cerrar sesión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20F6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3C57D10" wp14:editId="2C6518A5">
                <wp:simplePos x="0" y="0"/>
                <wp:positionH relativeFrom="margin">
                  <wp:posOffset>-154305</wp:posOffset>
                </wp:positionH>
                <wp:positionV relativeFrom="paragraph">
                  <wp:posOffset>3918643</wp:posOffset>
                </wp:positionV>
                <wp:extent cx="2992120" cy="1136015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2120" cy="1136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79FB8" w14:textId="6FD919FE" w:rsidR="00D920F6" w:rsidRPr="0055578B" w:rsidRDefault="007838E4" w:rsidP="00D920F6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 xml:space="preserve">Si </w:t>
                            </w:r>
                            <w:r w:rsidR="009A4920">
                              <w:rPr>
                                <w:sz w:val="32"/>
                                <w:szCs w:val="32"/>
                                <w:lang w:val="es-EC"/>
                              </w:rPr>
                              <w:t xml:space="preserve">toca el botón </w:t>
                            </w: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consultar aparecerá una nueva ventana para poder consultar el consumo de agua de su sistema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57D10" id="_x0000_s1046" type="#_x0000_t202" style="position:absolute;margin-left:-12.15pt;margin-top:308.55pt;width:235.6pt;height:89.4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" filled="f" stroked="f">
                <v:textbox>
                  <w:txbxContent>
                    <w:p w14:paraId="50679FB8" w14:textId="6FD919FE" w:rsidR="00D920F6" w:rsidRPr="0055578B" w:rsidRDefault="007838E4" w:rsidP="00D920F6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Si </w:t>
                      </w:r>
                      <w:r w:rsidR="009A4920">
                        <w:rPr>
                          <w:sz w:val="32"/>
                          <w:szCs w:val="32"/>
                          <w:lang w:val="es-EC"/>
                        </w:rPr>
                        <w:t xml:space="preserve">toca el botón </w:t>
                      </w:r>
                      <w:r>
                        <w:rPr>
                          <w:sz w:val="32"/>
                          <w:szCs w:val="32"/>
                          <w:lang w:val="es-EC"/>
                        </w:rPr>
                        <w:t>consultar aparecerá una nueva ventana para poder consultar el consumo de agua de su sistema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20F6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6965EA6" wp14:editId="7CCF92B2">
                <wp:simplePos x="0" y="0"/>
                <wp:positionH relativeFrom="column">
                  <wp:posOffset>1484861</wp:posOffset>
                </wp:positionH>
                <wp:positionV relativeFrom="paragraph">
                  <wp:posOffset>2716067</wp:posOffset>
                </wp:positionV>
                <wp:extent cx="3140364" cy="2371437"/>
                <wp:effectExtent l="0" t="76200" r="0" b="29210"/>
                <wp:wrapNone/>
                <wp:docPr id="203" name="Connector: Elbow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0364" cy="237143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D4D1E" id="Connector: Elbow 203" o:spid="_x0000_s1026" type="#_x0000_t34" style="position:absolute;margin-left:116.9pt;margin-top:213.85pt;width:247.25pt;height:186.7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" strokecolor="#279fb7 [3204]" strokeweight=".5pt">
                <v:stroke endarrow="block"/>
              </v:shape>
            </w:pict>
          </mc:Fallback>
        </mc:AlternateContent>
      </w:r>
      <w:r w:rsidR="00D920F6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4FB7DC8" wp14:editId="0B24E704">
                <wp:simplePos x="0" y="0"/>
                <wp:positionH relativeFrom="margin">
                  <wp:posOffset>-353695</wp:posOffset>
                </wp:positionH>
                <wp:positionV relativeFrom="paragraph">
                  <wp:posOffset>2381250</wp:posOffset>
                </wp:positionV>
                <wp:extent cx="2992120" cy="1136015"/>
                <wp:effectExtent l="0" t="0" r="0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2120" cy="1136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30B16" w14:textId="1076DFAC" w:rsidR="00D920F6" w:rsidRPr="0055578B" w:rsidRDefault="00D920F6" w:rsidP="00D920F6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Aquí puede visualizar del lado izquierdo el consumo de agua que ha tenido su bomba ese día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B7DC8" id="_x0000_s1047" type="#_x0000_t202" style="position:absolute;margin-left:-27.85pt;margin-top:187.5pt;width:235.6pt;height:89.4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" filled="f" stroked="f">
                <v:textbox>
                  <w:txbxContent>
                    <w:p w14:paraId="5AC30B16" w14:textId="1076DFAC" w:rsidR="00D920F6" w:rsidRPr="0055578B" w:rsidRDefault="00D920F6" w:rsidP="00D920F6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>Aquí puede visualizar del lado izquierdo el consumo de agua que ha tenido su bomba ese día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169D">
        <w:rPr>
          <w:lang w:val="es-EC"/>
        </w:rPr>
        <w:br w:type="page"/>
      </w:r>
    </w:p>
    <w:p w14:paraId="7D1F081E" w14:textId="1E93703C" w:rsidR="004F169D" w:rsidRDefault="009A4920" w:rsidP="004F169D">
      <w:pPr>
        <w:tabs>
          <w:tab w:val="left" w:pos="2908"/>
        </w:tabs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6A851E" wp14:editId="5E62178C">
                <wp:simplePos x="0" y="0"/>
                <wp:positionH relativeFrom="column">
                  <wp:posOffset>3066472</wp:posOffset>
                </wp:positionH>
                <wp:positionV relativeFrom="paragraph">
                  <wp:posOffset>-594995</wp:posOffset>
                </wp:positionV>
                <wp:extent cx="3149369" cy="594360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369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2DD139" w14:textId="31EF6F39" w:rsidR="009A4920" w:rsidRPr="007F3BB4" w:rsidRDefault="009A4920" w:rsidP="009A4920">
                            <w:pPr>
                              <w:pStyle w:val="Ttulo"/>
                              <w:spacing w:after="0" w:line="120" w:lineRule="auto"/>
                              <w:jc w:val="right"/>
                              <w:rPr>
                                <w:color w:val="FFFFFF" w:themeColor="background1"/>
                                <w:sz w:val="56"/>
                                <w:szCs w:val="48"/>
                                <w:lang w:val="es-EC"/>
                              </w:rPr>
                            </w:pPr>
                            <w:r>
                              <w:rPr>
                                <w:sz w:val="56"/>
                                <w:szCs w:val="48"/>
                                <w:lang w:val="es-EC"/>
                              </w:rPr>
                              <w:t>Consultas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A851E" id="Text Box 208" o:spid="_x0000_s1048" type="#_x0000_t202" style="position:absolute;margin-left:241.45pt;margin-top:-46.85pt;width:248pt;height:46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" filled="f" stroked="f">
                <v:textbox>
                  <w:txbxContent>
                    <w:p w14:paraId="762DD139" w14:textId="31EF6F39" w:rsidR="009A4920" w:rsidRPr="007F3BB4" w:rsidRDefault="009A4920" w:rsidP="009A4920">
                      <w:pPr>
                        <w:pStyle w:val="Title"/>
                        <w:spacing w:after="0" w:line="120" w:lineRule="auto"/>
                        <w:jc w:val="right"/>
                        <w:rPr>
                          <w:color w:val="FFFFFF" w:themeColor="background1"/>
                          <w:sz w:val="56"/>
                          <w:szCs w:val="48"/>
                          <w:lang w:val="es-EC"/>
                        </w:rPr>
                      </w:pPr>
                      <w:r>
                        <w:rPr>
                          <w:sz w:val="56"/>
                          <w:szCs w:val="48"/>
                          <w:lang w:val="es-EC"/>
                        </w:rPr>
                        <w:t>Consultas</w:t>
                      </w:r>
                    </w:p>
                  </w:txbxContent>
                </v:textbox>
              </v:shape>
            </w:pict>
          </mc:Fallback>
        </mc:AlternateContent>
      </w:r>
      <w:r w:rsidR="007838E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D4F5FF" wp14:editId="23E858B9">
                <wp:simplePos x="0" y="0"/>
                <wp:positionH relativeFrom="column">
                  <wp:posOffset>-397163</wp:posOffset>
                </wp:positionH>
                <wp:positionV relativeFrom="paragraph">
                  <wp:posOffset>204758</wp:posOffset>
                </wp:positionV>
                <wp:extent cx="1882140" cy="1219200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4965EC" w14:textId="77777777" w:rsidR="007838E4" w:rsidRPr="006C12DA" w:rsidRDefault="007838E4" w:rsidP="007838E4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proofErr w:type="spellStart"/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Hidro</w:t>
                            </w:r>
                            <w:proofErr w:type="spellEnd"/>
                          </w:p>
                          <w:p w14:paraId="4CD7F144" w14:textId="77777777" w:rsidR="007838E4" w:rsidRPr="006C12DA" w:rsidRDefault="007838E4" w:rsidP="007838E4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smart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4F5FF" id="Text Box 205" o:spid="_x0000_s1049" type="#_x0000_t202" style="position:absolute;margin-left:-31.25pt;margin-top:16.1pt;width:148.2pt;height:9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" filled="f" stroked="f">
                <v:textbox>
                  <w:txbxContent>
                    <w:p w14:paraId="5A4965EC" w14:textId="77777777" w:rsidR="007838E4" w:rsidRPr="006C12DA" w:rsidRDefault="007838E4" w:rsidP="007838E4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proofErr w:type="spellStart"/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Hidro</w:t>
                      </w:r>
                      <w:proofErr w:type="spellEnd"/>
                    </w:p>
                    <w:p w14:paraId="4CD7F144" w14:textId="77777777" w:rsidR="007838E4" w:rsidRPr="006C12DA" w:rsidRDefault="007838E4" w:rsidP="007838E4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smart</w:t>
                      </w:r>
                    </w:p>
                  </w:txbxContent>
                </v:textbox>
              </v:shape>
            </w:pict>
          </mc:Fallback>
        </mc:AlternateContent>
      </w:r>
    </w:p>
    <w:p w14:paraId="07169450" w14:textId="3842192E" w:rsidR="004F169D" w:rsidRDefault="00B54989" w:rsidP="004F169D">
      <w:pPr>
        <w:tabs>
          <w:tab w:val="left" w:pos="2908"/>
        </w:tabs>
        <w:rPr>
          <w:lang w:val="es-EC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1303DEED" wp14:editId="58CFE96E">
            <wp:simplePos x="0" y="0"/>
            <wp:positionH relativeFrom="margin">
              <wp:align>right</wp:align>
            </wp:positionH>
            <wp:positionV relativeFrom="paragraph">
              <wp:posOffset>291407</wp:posOffset>
            </wp:positionV>
            <wp:extent cx="2600787" cy="5034782"/>
            <wp:effectExtent l="0" t="0" r="9525" b="0"/>
            <wp:wrapNone/>
            <wp:docPr id="209" name="Picture 209" descr="Resultado de imagen para PANTALLA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NTALLA cel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7" cy="503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EB613" w14:textId="78B8CC0F" w:rsidR="00E15ED7" w:rsidRDefault="00A873B8" w:rsidP="00E15ED7">
      <w:pPr>
        <w:tabs>
          <w:tab w:val="left" w:pos="2908"/>
        </w:tabs>
        <w:rPr>
          <w:lang w:val="es-EC"/>
        </w:rPr>
      </w:pPr>
      <w:r>
        <w:rPr>
          <w:noProof/>
        </w:rPr>
        <w:drawing>
          <wp:anchor distT="0" distB="0" distL="114300" distR="114300" simplePos="0" relativeHeight="251654139" behindDoc="1" locked="0" layoutInCell="1" allowOverlap="1" wp14:anchorId="17CA7112" wp14:editId="7B608FC4">
            <wp:simplePos x="0" y="0"/>
            <wp:positionH relativeFrom="margin">
              <wp:posOffset>3900170</wp:posOffset>
            </wp:positionH>
            <wp:positionV relativeFrom="paragraph">
              <wp:posOffset>545465</wp:posOffset>
            </wp:positionV>
            <wp:extent cx="2247900" cy="4221480"/>
            <wp:effectExtent l="0" t="0" r="0" b="7620"/>
            <wp:wrapTight wrapText="bothSides">
              <wp:wrapPolygon edited="0">
                <wp:start x="0" y="0"/>
                <wp:lineTo x="0" y="21542"/>
                <wp:lineTo x="21417" y="21542"/>
                <wp:lineTo x="21417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" t="1497" r="50918" b="1358"/>
                    <a:stretch/>
                  </pic:blipFill>
                  <pic:spPr bwMode="auto">
                    <a:xfrm>
                      <a:off x="0" y="0"/>
                      <a:ext cx="224790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160BC2" wp14:editId="3EFB2AE1">
                <wp:simplePos x="0" y="0"/>
                <wp:positionH relativeFrom="column">
                  <wp:posOffset>445770</wp:posOffset>
                </wp:positionH>
                <wp:positionV relativeFrom="paragraph">
                  <wp:posOffset>4228464</wp:posOffset>
                </wp:positionV>
                <wp:extent cx="4652954" cy="2604135"/>
                <wp:effectExtent l="0" t="38100" r="71755" b="24765"/>
                <wp:wrapNone/>
                <wp:docPr id="219" name="Connector: Elbow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52954" cy="2604135"/>
                        </a:xfrm>
                        <a:prstGeom prst="bentConnector3">
                          <a:avLst>
                            <a:gd name="adj1" fmla="val 998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C6220" id="Connector: Elbow 219" o:spid="_x0000_s1026" type="#_x0000_t34" style="position:absolute;margin-left:35.1pt;margin-top:332.95pt;width:366.35pt;height:205.0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" adj="21567" strokecolor="#279fb7 [3204]" strokeweight=".5pt">
                <v:stroke endarrow="block"/>
              </v:shape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AC62CCA" wp14:editId="33D32435">
                <wp:simplePos x="0" y="0"/>
                <wp:positionH relativeFrom="column">
                  <wp:posOffset>-113030</wp:posOffset>
                </wp:positionH>
                <wp:positionV relativeFrom="paragraph">
                  <wp:posOffset>3606165</wp:posOffset>
                </wp:positionV>
                <wp:extent cx="4559300" cy="2222500"/>
                <wp:effectExtent l="0" t="76200" r="0" b="25400"/>
                <wp:wrapNone/>
                <wp:docPr id="216" name="Connector: Elbow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59300" cy="2222500"/>
                        </a:xfrm>
                        <a:prstGeom prst="bentConnector3">
                          <a:avLst>
                            <a:gd name="adj1" fmla="val 923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8D3BD" id="Connector: Elbow 216" o:spid="_x0000_s1026" type="#_x0000_t34" style="position:absolute;margin-left:-8.9pt;margin-top:283.95pt;width:359pt;height:17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" adj="19955" strokecolor="#279fb7 [3204]" strokeweight=".5pt">
                <v:stroke endarrow="block"/>
              </v:shape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266C86" wp14:editId="57A281CD">
                <wp:simplePos x="0" y="0"/>
                <wp:positionH relativeFrom="margin">
                  <wp:posOffset>-468630</wp:posOffset>
                </wp:positionH>
                <wp:positionV relativeFrom="paragraph">
                  <wp:posOffset>3199764</wp:posOffset>
                </wp:positionV>
                <wp:extent cx="5029200" cy="813435"/>
                <wp:effectExtent l="0" t="76200" r="0" b="24765"/>
                <wp:wrapNone/>
                <wp:docPr id="214" name="Connector: Elbow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0" cy="813435"/>
                        </a:xfrm>
                        <a:prstGeom prst="bentConnector3">
                          <a:avLst>
                            <a:gd name="adj1" fmla="val 804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DA766" id="Connector: Elbow 214" o:spid="_x0000_s1026" type="#_x0000_t34" style="position:absolute;margin-left:-36.9pt;margin-top:251.95pt;width:396pt;height:64.0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" adj="17372" strokecolor="#279fb7 [3204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2F82778" wp14:editId="531493D6">
                <wp:simplePos x="0" y="0"/>
                <wp:positionH relativeFrom="column">
                  <wp:posOffset>-417830</wp:posOffset>
                </wp:positionH>
                <wp:positionV relativeFrom="paragraph">
                  <wp:posOffset>2348864</wp:posOffset>
                </wp:positionV>
                <wp:extent cx="6303010" cy="635635"/>
                <wp:effectExtent l="0" t="76200" r="0" b="31115"/>
                <wp:wrapNone/>
                <wp:docPr id="212" name="Connector: Elbow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03010" cy="635635"/>
                        </a:xfrm>
                        <a:prstGeom prst="bentConnector3">
                          <a:avLst>
                            <a:gd name="adj1" fmla="val 773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EB3EB" id="Connector: Elbow 212" o:spid="_x0000_s1026" type="#_x0000_t34" style="position:absolute;margin-left:-32.9pt;margin-top:184.95pt;width:496.3pt;height:50.0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" adj="16715" strokecolor="#279fb7 [3204]" strokeweight=".5pt">
                <v:stroke endarrow="block"/>
              </v:shape>
            </w:pict>
          </mc:Fallback>
        </mc:AlternateContent>
      </w:r>
      <w:r w:rsidR="007F3F12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AED532A" wp14:editId="2CA035A4">
                <wp:simplePos x="0" y="0"/>
                <wp:positionH relativeFrom="page">
                  <wp:posOffset>914227</wp:posOffset>
                </wp:positionH>
                <wp:positionV relativeFrom="paragraph">
                  <wp:posOffset>6469437</wp:posOffset>
                </wp:positionV>
                <wp:extent cx="5412105" cy="572135"/>
                <wp:effectExtent l="0" t="0" r="0" b="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2105" cy="572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6A1BD" w14:textId="76216161" w:rsidR="007F3F12" w:rsidRPr="0055578B" w:rsidRDefault="007F3F12" w:rsidP="007F3F12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Seleccionando salir regresa a</w:t>
                            </w:r>
                            <w:r w:rsidR="00E15ED7">
                              <w:rPr>
                                <w:sz w:val="32"/>
                                <w:szCs w:val="32"/>
                                <w:lang w:val="es-EC"/>
                              </w:rPr>
                              <w:t>l menú 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532A" id="_x0000_s1050" type="#_x0000_t202" style="position:absolute;margin-left:1in;margin-top:509.4pt;width:426.15pt;height:45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" filled="f" stroked="f">
                <v:textbox>
                  <w:txbxContent>
                    <w:p w14:paraId="6A36A1BD" w14:textId="76216161" w:rsidR="007F3F12" w:rsidRPr="0055578B" w:rsidRDefault="007F3F12" w:rsidP="007F3F12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>Seleccionando salir regresa a</w:t>
                      </w:r>
                      <w:r w:rsidR="00E15ED7">
                        <w:rPr>
                          <w:sz w:val="32"/>
                          <w:szCs w:val="32"/>
                          <w:lang w:val="es-EC"/>
                        </w:rPr>
                        <w:t>l menú principal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3F12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87116CE" wp14:editId="31C7BC8D">
                <wp:simplePos x="0" y="0"/>
                <wp:positionH relativeFrom="page">
                  <wp:posOffset>343939</wp:posOffset>
                </wp:positionH>
                <wp:positionV relativeFrom="paragraph">
                  <wp:posOffset>4904048</wp:posOffset>
                </wp:positionV>
                <wp:extent cx="3943350" cy="1507490"/>
                <wp:effectExtent l="0" t="0" r="0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150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F8D2A" w14:textId="6520A275" w:rsidR="007F3F12" w:rsidRPr="0055578B" w:rsidRDefault="007F3F12" w:rsidP="007F3F12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Al seleccionar este botón podrá visualizar el ahorro de agua mensual en un histograma.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116CE" id="_x0000_s1051" type="#_x0000_t202" style="position:absolute;margin-left:27.1pt;margin-top:386.15pt;width:310.5pt;height:118.7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" filled="f" stroked="f">
                <v:textbox>
                  <w:txbxContent>
                    <w:p w14:paraId="2F0F8D2A" w14:textId="6520A275" w:rsidR="007F3F12" w:rsidRPr="0055578B" w:rsidRDefault="007F3F12" w:rsidP="007F3F12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>Al seleccionar este botón podrá visualizar el ahorro de agua mensual en un histograma.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3F12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9C88D2F" wp14:editId="2CF0448E">
                <wp:simplePos x="0" y="0"/>
                <wp:positionH relativeFrom="page">
                  <wp:posOffset>336550</wp:posOffset>
                </wp:positionH>
                <wp:positionV relativeFrom="paragraph">
                  <wp:posOffset>3213273</wp:posOffset>
                </wp:positionV>
                <wp:extent cx="3943350" cy="1507490"/>
                <wp:effectExtent l="0" t="0" r="0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150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FE446" w14:textId="5BF2D11E" w:rsidR="007F3F12" w:rsidRPr="0055578B" w:rsidRDefault="007F3F12" w:rsidP="007F3F12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Al hacer clic en consultar se abrirá los histogramas del consumo de agua por mes.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88D2F" id="_x0000_s1052" type="#_x0000_t202" style="position:absolute;margin-left:26.5pt;margin-top:253pt;width:310.5pt;height:118.7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" filled="f" stroked="f">
                <v:textbox>
                  <w:txbxContent>
                    <w:p w14:paraId="219FE446" w14:textId="5BF2D11E" w:rsidR="007F3F12" w:rsidRPr="0055578B" w:rsidRDefault="007F3F12" w:rsidP="007F3F12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>Al hacer clic en consultar se abrirá los histogramas del consumo de agua por mes.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3F12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0F47303" wp14:editId="6F9D1B74">
                <wp:simplePos x="0" y="0"/>
                <wp:positionH relativeFrom="page">
                  <wp:posOffset>387350</wp:posOffset>
                </wp:positionH>
                <wp:positionV relativeFrom="paragraph">
                  <wp:posOffset>2192655</wp:posOffset>
                </wp:positionV>
                <wp:extent cx="3943350" cy="1507490"/>
                <wp:effectExtent l="0" t="0" r="0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150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98AEA" w14:textId="05A53B54" w:rsidR="007F3F12" w:rsidRPr="0055578B" w:rsidRDefault="007F3F12" w:rsidP="007F3F12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Al hacer clic aquí se desplegará los meses del año para, escoja el mes que desea ver tocando el mismo.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47303" id="_x0000_s1053" type="#_x0000_t202" style="position:absolute;margin-left:30.5pt;margin-top:172.65pt;width:310.5pt;height:118.7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" filled="f" stroked="f">
                <v:textbox>
                  <w:txbxContent>
                    <w:p w14:paraId="64E98AEA" w14:textId="05A53B54" w:rsidR="007F3F12" w:rsidRPr="0055578B" w:rsidRDefault="007F3F12" w:rsidP="007F3F12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>Al hacer clic aquí se desplegará los meses del año para, escoja el mes que desea ver tocando el mismo.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15ED7">
        <w:rPr>
          <w:lang w:val="es-EC"/>
        </w:rPr>
        <w:br w:type="page"/>
      </w:r>
    </w:p>
    <w:p w14:paraId="1E4A392A" w14:textId="28E3ED4F" w:rsidR="00E15ED7" w:rsidRDefault="007A0515" w:rsidP="004F169D">
      <w:pPr>
        <w:tabs>
          <w:tab w:val="left" w:pos="2908"/>
        </w:tabs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E16F9FE" wp14:editId="1E768804">
                <wp:simplePos x="0" y="0"/>
                <wp:positionH relativeFrom="column">
                  <wp:posOffset>-419100</wp:posOffset>
                </wp:positionH>
                <wp:positionV relativeFrom="paragraph">
                  <wp:posOffset>302895</wp:posOffset>
                </wp:positionV>
                <wp:extent cx="1882140" cy="1219200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8F1A7F" w14:textId="77777777" w:rsidR="007A0515" w:rsidRPr="006C12DA" w:rsidRDefault="007A0515" w:rsidP="007A0515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proofErr w:type="spellStart"/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Hidro</w:t>
                            </w:r>
                            <w:proofErr w:type="spellEnd"/>
                          </w:p>
                          <w:p w14:paraId="70F84C08" w14:textId="77777777" w:rsidR="007A0515" w:rsidRPr="006C12DA" w:rsidRDefault="007A0515" w:rsidP="007A0515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smart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6F9FE" id="Text Box 227" o:spid="_x0000_s1054" type="#_x0000_t202" style="position:absolute;margin-left:-33pt;margin-top:23.85pt;width:148.2pt;height:9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" filled="f" stroked="f">
                <v:textbox>
                  <w:txbxContent>
                    <w:p w14:paraId="348F1A7F" w14:textId="77777777" w:rsidR="007A0515" w:rsidRPr="006C12DA" w:rsidRDefault="007A0515" w:rsidP="007A0515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proofErr w:type="spellStart"/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Hidro</w:t>
                      </w:r>
                      <w:proofErr w:type="spellEnd"/>
                    </w:p>
                    <w:p w14:paraId="70F84C08" w14:textId="77777777" w:rsidR="007A0515" w:rsidRPr="006C12DA" w:rsidRDefault="007A0515" w:rsidP="007A0515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smart</w:t>
                      </w:r>
                    </w:p>
                  </w:txbxContent>
                </v:textbox>
              </v:shape>
            </w:pict>
          </mc:Fallback>
        </mc:AlternateContent>
      </w:r>
      <w:r w:rsidR="00951CFB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54B5DB1" wp14:editId="53E1CD63">
                <wp:simplePos x="0" y="0"/>
                <wp:positionH relativeFrom="margin">
                  <wp:align>right</wp:align>
                </wp:positionH>
                <wp:positionV relativeFrom="paragraph">
                  <wp:posOffset>-697352</wp:posOffset>
                </wp:positionV>
                <wp:extent cx="3149369" cy="594360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369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FA3CEC" w14:textId="5FE11CD4" w:rsidR="00E15ED7" w:rsidRPr="007F3BB4" w:rsidRDefault="00E15ED7" w:rsidP="00E15ED7">
                            <w:pPr>
                              <w:pStyle w:val="Ttulo"/>
                              <w:spacing w:after="0" w:line="120" w:lineRule="auto"/>
                              <w:jc w:val="right"/>
                              <w:rPr>
                                <w:color w:val="FFFFFF" w:themeColor="background1"/>
                                <w:sz w:val="56"/>
                                <w:szCs w:val="48"/>
                                <w:lang w:val="es-EC"/>
                              </w:rPr>
                            </w:pPr>
                            <w:r>
                              <w:rPr>
                                <w:sz w:val="56"/>
                                <w:szCs w:val="48"/>
                                <w:lang w:val="es-EC"/>
                              </w:rPr>
                              <w:t>Consu</w:t>
                            </w:r>
                            <w:r w:rsidR="00A873B8">
                              <w:rPr>
                                <w:sz w:val="56"/>
                                <w:szCs w:val="48"/>
                                <w:lang w:val="es-EC"/>
                              </w:rPr>
                              <w:t>lta por 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B5DB1" id="Text Box 222" o:spid="_x0000_s1055" type="#_x0000_t202" style="position:absolute;margin-left:196.8pt;margin-top:-54.9pt;width:248pt;height:46.8pt;z-index:25175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" filled="f" stroked="f">
                <v:textbox>
                  <w:txbxContent>
                    <w:p w14:paraId="13FA3CEC" w14:textId="5FE11CD4" w:rsidR="00E15ED7" w:rsidRPr="007F3BB4" w:rsidRDefault="00E15ED7" w:rsidP="00E15ED7">
                      <w:pPr>
                        <w:pStyle w:val="Title"/>
                        <w:spacing w:after="0" w:line="120" w:lineRule="auto"/>
                        <w:jc w:val="right"/>
                        <w:rPr>
                          <w:color w:val="FFFFFF" w:themeColor="background1"/>
                          <w:sz w:val="56"/>
                          <w:szCs w:val="48"/>
                          <w:lang w:val="es-EC"/>
                        </w:rPr>
                      </w:pPr>
                      <w:r>
                        <w:rPr>
                          <w:sz w:val="56"/>
                          <w:szCs w:val="48"/>
                          <w:lang w:val="es-EC"/>
                        </w:rPr>
                        <w:t>Consu</w:t>
                      </w:r>
                      <w:r w:rsidR="00A873B8">
                        <w:rPr>
                          <w:sz w:val="56"/>
                          <w:szCs w:val="48"/>
                          <w:lang w:val="es-EC"/>
                        </w:rPr>
                        <w:t>lta por 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88DDA7" w14:textId="7DEA2429" w:rsidR="00E15ED7" w:rsidRDefault="00E15ED7" w:rsidP="004F169D">
      <w:pPr>
        <w:tabs>
          <w:tab w:val="left" w:pos="2908"/>
        </w:tabs>
        <w:rPr>
          <w:lang w:val="es-EC"/>
        </w:rPr>
      </w:pPr>
    </w:p>
    <w:p w14:paraId="1BA9DBEA" w14:textId="4950206F" w:rsidR="00E15ED7" w:rsidRDefault="00643AB5">
      <w:pPr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43BE32D" wp14:editId="245E9DCD">
                <wp:simplePos x="0" y="0"/>
                <wp:positionH relativeFrom="margin">
                  <wp:posOffset>801370</wp:posOffset>
                </wp:positionH>
                <wp:positionV relativeFrom="paragraph">
                  <wp:posOffset>4285280</wp:posOffset>
                </wp:positionV>
                <wp:extent cx="3769895" cy="2485757"/>
                <wp:effectExtent l="0" t="76200" r="935990" b="29210"/>
                <wp:wrapNone/>
                <wp:docPr id="234" name="Connector: Elbow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69895" cy="2485757"/>
                        </a:xfrm>
                        <a:prstGeom prst="bentConnector3">
                          <a:avLst>
                            <a:gd name="adj1" fmla="val 1238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8264E" id="Connector: Elbow 234" o:spid="_x0000_s1026" type="#_x0000_t34" style="position:absolute;margin-left:63.1pt;margin-top:337.4pt;width:296.85pt;height:195.75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" adj="26751" strokecolor="#279fb7 [3204]" strokeweight=".5pt">
                <v:stroke endarrow="block"/>
                <w10:wrap anchorx="margin"/>
              </v:shape>
            </w:pict>
          </mc:Fallback>
        </mc:AlternateContent>
      </w:r>
      <w:r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0A38D958" wp14:editId="7962DDBE">
                <wp:simplePos x="0" y="0"/>
                <wp:positionH relativeFrom="margin">
                  <wp:posOffset>-869</wp:posOffset>
                </wp:positionH>
                <wp:positionV relativeFrom="paragraph">
                  <wp:posOffset>5616341</wp:posOffset>
                </wp:positionV>
                <wp:extent cx="5405755" cy="1355090"/>
                <wp:effectExtent l="0" t="0" r="0" b="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5755" cy="1355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43299" w14:textId="77F3892E" w:rsidR="00643AB5" w:rsidRPr="0055578B" w:rsidRDefault="00643AB5" w:rsidP="00643AB5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Al hacer clic aquí se abrirá una nueva pestaña donde se visualiza una grafica del agua consumida en los días del mes seleccionado anteriormente.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8D958" id="_x0000_s1056" type="#_x0000_t202" style="position:absolute;margin-left:-.05pt;margin-top:442.25pt;width:425.65pt;height:106.7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" filled="f" stroked="f">
                <v:textbox>
                  <w:txbxContent>
                    <w:p w14:paraId="73543299" w14:textId="77F3892E" w:rsidR="00643AB5" w:rsidRPr="0055578B" w:rsidRDefault="00643AB5" w:rsidP="00643AB5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>Al hacer clic aquí se abrirá una nueva pestaña donde se visualiza una grafica del agua consumida en los días del mes seleccionado anteriormente.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1864E24" wp14:editId="4DFC2FD1">
                <wp:simplePos x="0" y="0"/>
                <wp:positionH relativeFrom="margin">
                  <wp:align>left</wp:align>
                </wp:positionH>
                <wp:positionV relativeFrom="paragraph">
                  <wp:posOffset>2860876</wp:posOffset>
                </wp:positionV>
                <wp:extent cx="2783205" cy="1507490"/>
                <wp:effectExtent l="0" t="0" r="0" b="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205" cy="150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3BF8" w14:textId="3D2CC897" w:rsidR="00643AB5" w:rsidRPr="0055578B" w:rsidRDefault="00643AB5" w:rsidP="00643AB5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En esta sección nos presenta la gráfica de consulta por mes donde vemos litros de agua consumida por meses del año.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64E24" id="_x0000_s1057" type="#_x0000_t202" style="position:absolute;margin-left:0;margin-top:225.25pt;width:219.15pt;height:118.7pt;z-index:2517821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" filled="f" stroked="f">
                <v:textbox>
                  <w:txbxContent>
                    <w:p w14:paraId="7D343BF8" w14:textId="3D2CC897" w:rsidR="00643AB5" w:rsidRPr="0055578B" w:rsidRDefault="00643AB5" w:rsidP="00643AB5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>En esta sección nos presenta la gráfica de consulta por mes donde vemos litros de agua consumida por meses del año.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370F99EC" wp14:editId="46806D98">
            <wp:simplePos x="0" y="0"/>
            <wp:positionH relativeFrom="column">
              <wp:posOffset>3354070</wp:posOffset>
            </wp:positionH>
            <wp:positionV relativeFrom="paragraph">
              <wp:posOffset>939165</wp:posOffset>
            </wp:positionV>
            <wp:extent cx="2322893" cy="3606800"/>
            <wp:effectExtent l="0" t="0" r="127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76"/>
                    <a:stretch/>
                  </pic:blipFill>
                  <pic:spPr bwMode="auto">
                    <a:xfrm>
                      <a:off x="0" y="0"/>
                      <a:ext cx="2322893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CFB">
        <w:rPr>
          <w:noProof/>
        </w:rPr>
        <w:drawing>
          <wp:anchor distT="0" distB="0" distL="114300" distR="114300" simplePos="0" relativeHeight="251754496" behindDoc="1" locked="0" layoutInCell="1" allowOverlap="1" wp14:anchorId="2C5E9B90" wp14:editId="38EE46BE">
            <wp:simplePos x="0" y="0"/>
            <wp:positionH relativeFrom="margin">
              <wp:posOffset>3221990</wp:posOffset>
            </wp:positionH>
            <wp:positionV relativeFrom="paragraph">
              <wp:posOffset>255905</wp:posOffset>
            </wp:positionV>
            <wp:extent cx="2600787" cy="5034782"/>
            <wp:effectExtent l="0" t="0" r="9525" b="0"/>
            <wp:wrapNone/>
            <wp:docPr id="221" name="Picture 221" descr="Resultado de imagen para PANTALLA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NTALLA cel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7" cy="503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ED7">
        <w:rPr>
          <w:lang w:val="es-EC"/>
        </w:rPr>
        <w:br w:type="page"/>
      </w:r>
    </w:p>
    <w:p w14:paraId="2032A757" w14:textId="43505590" w:rsidR="00A873B8" w:rsidRDefault="007A0515" w:rsidP="004F169D">
      <w:pPr>
        <w:tabs>
          <w:tab w:val="left" w:pos="2908"/>
        </w:tabs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50C075" wp14:editId="34E2D87E">
                <wp:simplePos x="0" y="0"/>
                <wp:positionH relativeFrom="column">
                  <wp:posOffset>-533400</wp:posOffset>
                </wp:positionH>
                <wp:positionV relativeFrom="paragraph">
                  <wp:posOffset>30480</wp:posOffset>
                </wp:positionV>
                <wp:extent cx="1882140" cy="1219200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516A30" w14:textId="77777777" w:rsidR="007A0515" w:rsidRPr="006C12DA" w:rsidRDefault="007A0515" w:rsidP="007A0515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proofErr w:type="spellStart"/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Hidro</w:t>
                            </w:r>
                            <w:proofErr w:type="spellEnd"/>
                          </w:p>
                          <w:p w14:paraId="4063797F" w14:textId="77777777" w:rsidR="007A0515" w:rsidRPr="006C12DA" w:rsidRDefault="007A0515" w:rsidP="007A0515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smart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0C075" id="Text Box 228" o:spid="_x0000_s1058" type="#_x0000_t202" style="position:absolute;margin-left:-42pt;margin-top:2.4pt;width:148.2pt;height:9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" filled="f" stroked="f">
                <v:textbox>
                  <w:txbxContent>
                    <w:p w14:paraId="1A516A30" w14:textId="77777777" w:rsidR="007A0515" w:rsidRPr="006C12DA" w:rsidRDefault="007A0515" w:rsidP="007A0515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proofErr w:type="spellStart"/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Hidro</w:t>
                      </w:r>
                      <w:proofErr w:type="spellEnd"/>
                    </w:p>
                    <w:p w14:paraId="4063797F" w14:textId="77777777" w:rsidR="007A0515" w:rsidRPr="006C12DA" w:rsidRDefault="007A0515" w:rsidP="007A0515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smart</w:t>
                      </w:r>
                    </w:p>
                  </w:txbxContent>
                </v:textbox>
              </v:shape>
            </w:pict>
          </mc:Fallback>
        </mc:AlternateContent>
      </w:r>
      <w:r w:rsidR="00A873B8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93801AD" wp14:editId="43A1FEEF">
                <wp:simplePos x="0" y="0"/>
                <wp:positionH relativeFrom="margin">
                  <wp:posOffset>3036570</wp:posOffset>
                </wp:positionH>
                <wp:positionV relativeFrom="paragraph">
                  <wp:posOffset>-739140</wp:posOffset>
                </wp:positionV>
                <wp:extent cx="3149369" cy="5943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369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118101" w14:textId="77777777" w:rsidR="00A873B8" w:rsidRPr="007F3BB4" w:rsidRDefault="00A873B8" w:rsidP="00A873B8">
                            <w:pPr>
                              <w:pStyle w:val="Ttulo"/>
                              <w:spacing w:after="0" w:line="120" w:lineRule="auto"/>
                              <w:jc w:val="right"/>
                              <w:rPr>
                                <w:color w:val="FFFFFF" w:themeColor="background1"/>
                                <w:sz w:val="56"/>
                                <w:szCs w:val="48"/>
                                <w:lang w:val="es-EC"/>
                              </w:rPr>
                            </w:pPr>
                            <w:r>
                              <w:rPr>
                                <w:sz w:val="56"/>
                                <w:szCs w:val="48"/>
                                <w:lang w:val="es-EC"/>
                              </w:rPr>
                              <w:t>Consulta por día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801AD" id="Text Box 29" o:spid="_x0000_s1059" type="#_x0000_t202" style="position:absolute;margin-left:239.1pt;margin-top:-58.2pt;width:248pt;height:46.8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" filled="f" stroked="f">
                <v:textbox>
                  <w:txbxContent>
                    <w:p w14:paraId="25118101" w14:textId="77777777" w:rsidR="00A873B8" w:rsidRPr="007F3BB4" w:rsidRDefault="00A873B8" w:rsidP="00A873B8">
                      <w:pPr>
                        <w:pStyle w:val="Title"/>
                        <w:spacing w:after="0" w:line="120" w:lineRule="auto"/>
                        <w:jc w:val="right"/>
                        <w:rPr>
                          <w:color w:val="FFFFFF" w:themeColor="background1"/>
                          <w:sz w:val="56"/>
                          <w:szCs w:val="48"/>
                          <w:lang w:val="es-EC"/>
                        </w:rPr>
                      </w:pPr>
                      <w:r>
                        <w:rPr>
                          <w:sz w:val="56"/>
                          <w:szCs w:val="48"/>
                          <w:lang w:val="es-EC"/>
                        </w:rPr>
                        <w:t>Consulta por día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366960" w14:textId="336E49E9" w:rsidR="00A873B8" w:rsidRDefault="007A2D31">
      <w:pPr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0DB1F1" wp14:editId="11F36B8A">
                <wp:simplePos x="0" y="0"/>
                <wp:positionH relativeFrom="margin">
                  <wp:posOffset>520632</wp:posOffset>
                </wp:positionH>
                <wp:positionV relativeFrom="paragraph">
                  <wp:posOffset>4739539</wp:posOffset>
                </wp:positionV>
                <wp:extent cx="4836695" cy="2024179"/>
                <wp:effectExtent l="0" t="76200" r="326390" b="33655"/>
                <wp:wrapNone/>
                <wp:docPr id="239" name="Connector: Elbow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6695" cy="2024179"/>
                        </a:xfrm>
                        <a:prstGeom prst="bentConnector3">
                          <a:avLst>
                            <a:gd name="adj1" fmla="val 1060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41128" id="Connector: Elbow 239" o:spid="_x0000_s1026" type="#_x0000_t34" style="position:absolute;margin-left:41pt;margin-top:373.2pt;width:380.85pt;height:159.4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" adj="22915" strokecolor="#279fb7 [3204]" strokeweight=".5pt">
                <v:stroke endarrow="block"/>
                <w10:wrap anchorx="margin"/>
              </v:shape>
            </w:pict>
          </mc:Fallback>
        </mc:AlternateContent>
      </w:r>
      <w:r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12319EE4" wp14:editId="1AABA929">
                <wp:simplePos x="0" y="0"/>
                <wp:positionH relativeFrom="margin">
                  <wp:posOffset>-306070</wp:posOffset>
                </wp:positionH>
                <wp:positionV relativeFrom="paragraph">
                  <wp:posOffset>6203950</wp:posOffset>
                </wp:positionV>
                <wp:extent cx="5293360" cy="1355090"/>
                <wp:effectExtent l="0" t="0" r="0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3360" cy="1355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CFC86" w14:textId="653D3D5F" w:rsidR="007A2D31" w:rsidRPr="0055578B" w:rsidRDefault="007A2D31" w:rsidP="007A2D31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Al hacer clic en volver puede regresar a la página anterior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19EE4" id="_x0000_s1060" type="#_x0000_t202" style="position:absolute;margin-left:-24.1pt;margin-top:488.5pt;width:416.8pt;height:106.7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" filled="f" stroked="f">
                <v:textbox>
                  <w:txbxContent>
                    <w:p w14:paraId="309CFC86" w14:textId="653D3D5F" w:rsidR="007A2D31" w:rsidRPr="0055578B" w:rsidRDefault="007A2D31" w:rsidP="007A2D31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Al hacer clic </w:t>
                      </w:r>
                      <w:r>
                        <w:rPr>
                          <w:sz w:val="32"/>
                          <w:szCs w:val="32"/>
                          <w:lang w:val="es-EC"/>
                        </w:rPr>
                        <w:t>en volver puede regresar a la página anterior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036030D1" wp14:editId="11FD7613">
            <wp:simplePos x="0" y="0"/>
            <wp:positionH relativeFrom="margin">
              <wp:posOffset>3905250</wp:posOffset>
            </wp:positionH>
            <wp:positionV relativeFrom="paragraph">
              <wp:posOffset>1506521</wp:posOffset>
            </wp:positionV>
            <wp:extent cx="2223403" cy="3496076"/>
            <wp:effectExtent l="0" t="0" r="5715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6" b="29191"/>
                    <a:stretch/>
                  </pic:blipFill>
                  <pic:spPr bwMode="auto">
                    <a:xfrm>
                      <a:off x="0" y="0"/>
                      <a:ext cx="2223403" cy="34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AB5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39D0159C" wp14:editId="69305BFA">
                <wp:simplePos x="0" y="0"/>
                <wp:positionH relativeFrom="margin">
                  <wp:posOffset>-41275</wp:posOffset>
                </wp:positionH>
                <wp:positionV relativeFrom="paragraph">
                  <wp:posOffset>2757805</wp:posOffset>
                </wp:positionV>
                <wp:extent cx="2814955" cy="1611630"/>
                <wp:effectExtent l="0" t="0" r="0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161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CBB0B" w14:textId="2C5AC283" w:rsidR="00643AB5" w:rsidRDefault="00643AB5" w:rsidP="00643AB5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En esta sección nos presenta la gráfica de consulta por día donde vemos litros de agua consumida en el día del mes indicado</w:t>
                            </w:r>
                            <w:r w:rsidR="007A2D31">
                              <w:rPr>
                                <w:sz w:val="32"/>
                                <w:szCs w:val="32"/>
                                <w:lang w:val="es-EC"/>
                              </w:rPr>
                              <w:t xml:space="preserve"> en la ventana anterior.</w:t>
                            </w:r>
                          </w:p>
                          <w:p w14:paraId="02AF6353" w14:textId="77777777" w:rsidR="00643AB5" w:rsidRPr="0055578B" w:rsidRDefault="00643AB5" w:rsidP="00643AB5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0159C" id="_x0000_s1061" type="#_x0000_t202" style="position:absolute;margin-left:-3.25pt;margin-top:217.15pt;width:221.65pt;height:126.9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" filled="f" stroked="f">
                <v:textbox>
                  <w:txbxContent>
                    <w:p w14:paraId="21ECBB0B" w14:textId="2C5AC283" w:rsidR="00643AB5" w:rsidRDefault="00643AB5" w:rsidP="00643AB5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En esta sección nos presenta la gráfica de consulta por </w:t>
                      </w:r>
                      <w:r>
                        <w:rPr>
                          <w:sz w:val="32"/>
                          <w:szCs w:val="32"/>
                          <w:lang w:val="es-EC"/>
                        </w:rPr>
                        <w:t>día</w:t>
                      </w:r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 donde vemos litros de agua consumida </w:t>
                      </w:r>
                      <w:r>
                        <w:rPr>
                          <w:sz w:val="32"/>
                          <w:szCs w:val="32"/>
                          <w:lang w:val="es-EC"/>
                        </w:rPr>
                        <w:t>en el día del mes indicado</w:t>
                      </w:r>
                      <w:r w:rsidR="007A2D31">
                        <w:rPr>
                          <w:sz w:val="32"/>
                          <w:szCs w:val="32"/>
                          <w:lang w:val="es-EC"/>
                        </w:rPr>
                        <w:t xml:space="preserve"> en la ventana anterior.</w:t>
                      </w:r>
                    </w:p>
                    <w:p w14:paraId="02AF6353" w14:textId="77777777" w:rsidR="00643AB5" w:rsidRPr="0055578B" w:rsidRDefault="00643AB5" w:rsidP="00643AB5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73B8">
        <w:rPr>
          <w:noProof/>
        </w:rPr>
        <w:drawing>
          <wp:anchor distT="0" distB="0" distL="114300" distR="114300" simplePos="0" relativeHeight="251768832" behindDoc="1" locked="0" layoutInCell="1" allowOverlap="1" wp14:anchorId="363B7EBA" wp14:editId="19A10028">
            <wp:simplePos x="0" y="0"/>
            <wp:positionH relativeFrom="margin">
              <wp:align>right</wp:align>
            </wp:positionH>
            <wp:positionV relativeFrom="paragraph">
              <wp:posOffset>741045</wp:posOffset>
            </wp:positionV>
            <wp:extent cx="2600787" cy="5034782"/>
            <wp:effectExtent l="0" t="0" r="9525" b="0"/>
            <wp:wrapNone/>
            <wp:docPr id="17" name="Picture 17" descr="Resultado de imagen para PANTALLA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NTALLA cel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7" cy="503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3B8">
        <w:rPr>
          <w:lang w:val="es-EC"/>
        </w:rPr>
        <w:br w:type="page"/>
      </w:r>
      <w:r w:rsidR="00643AB5">
        <w:rPr>
          <w:noProof/>
        </w:rPr>
        <w:lastRenderedPageBreak/>
        <mc:AlternateContent>
          <mc:Choice Requires="wps">
            <w:drawing>
              <wp:inline distT="0" distB="0" distL="0" distR="0" wp14:anchorId="76EB2FB7" wp14:editId="1FA5835B">
                <wp:extent cx="304800" cy="304800"/>
                <wp:effectExtent l="0" t="0" r="0" b="0"/>
                <wp:docPr id="235" name="Rectangle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0960B2" id="Rectangle 23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BXrT1LtQIAALsFAAAOAAAA&#10;AAAAAAAAAAAAAC4CAABkcnMvZTJvRG9jLnhtbFBLAQItABQABgAIAAAAIQBMoOks2AAAAAMBAAAP&#10;AAAAAAAAAAAAAAAAAA8FAABkcnMvZG93bnJldi54bWxQSwUGAAAAAAQABADzAAAAFAYAAAAA&#10;" filled="f" stroked="f">
                <o:lock v:ext="edit" aspectratio="t"/>
                <w10:anchorlock/>
              </v:rect>
            </w:pict>
          </mc:Fallback>
        </mc:AlternateContent>
      </w:r>
    </w:p>
    <w:p w14:paraId="0C41AE03" w14:textId="1E86BE24" w:rsidR="004F169D" w:rsidRPr="004F169D" w:rsidRDefault="00185B94" w:rsidP="004F169D">
      <w:pPr>
        <w:tabs>
          <w:tab w:val="left" w:pos="2908"/>
        </w:tabs>
        <w:rPr>
          <w:lang w:val="es-EC"/>
        </w:rPr>
      </w:pPr>
      <w:r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32391A95" wp14:editId="5D8F2E71">
                <wp:simplePos x="0" y="0"/>
                <wp:positionH relativeFrom="margin">
                  <wp:posOffset>488115</wp:posOffset>
                </wp:positionH>
                <wp:positionV relativeFrom="paragraph">
                  <wp:posOffset>6696476</wp:posOffset>
                </wp:positionV>
                <wp:extent cx="5197475" cy="728980"/>
                <wp:effectExtent l="0" t="0" r="0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7475" cy="728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B69C6" w14:textId="77777777" w:rsidR="00185B94" w:rsidRPr="0055578B" w:rsidRDefault="00185B94" w:rsidP="00185B94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Al hacer clic en volver puede regresar a la página anterior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91A95" id="_x0000_s1062" type="#_x0000_t202" style="position:absolute;margin-left:38.45pt;margin-top:527.3pt;width:409.25pt;height:57.4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" filled="f" stroked="f">
                <v:textbox>
                  <w:txbxContent>
                    <w:p w14:paraId="6F1B69C6" w14:textId="77777777" w:rsidR="00185B94" w:rsidRPr="0055578B" w:rsidRDefault="00185B94" w:rsidP="00185B94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>Al hacer clic en volver puede regresar a la página anterior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2D3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4521760" wp14:editId="35B35242">
                <wp:simplePos x="0" y="0"/>
                <wp:positionH relativeFrom="margin">
                  <wp:posOffset>785328</wp:posOffset>
                </wp:positionH>
                <wp:positionV relativeFrom="paragraph">
                  <wp:posOffset>5584122</wp:posOffset>
                </wp:positionV>
                <wp:extent cx="4692316" cy="1482324"/>
                <wp:effectExtent l="0" t="76200" r="318135" b="22860"/>
                <wp:wrapNone/>
                <wp:docPr id="242" name="Connector: Elbow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2316" cy="1482324"/>
                        </a:xfrm>
                        <a:prstGeom prst="bentConnector3">
                          <a:avLst>
                            <a:gd name="adj1" fmla="val 1060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0EE42" id="Connector: Elbow 242" o:spid="_x0000_s1026" type="#_x0000_t34" style="position:absolute;margin-left:61.85pt;margin-top:439.7pt;width:369.45pt;height:116.7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" adj="22915" strokecolor="#279fb7 [3204]" strokeweight=".5pt">
                <v:stroke endarrow="block"/>
                <w10:wrap anchorx="margin"/>
              </v:shape>
            </w:pict>
          </mc:Fallback>
        </mc:AlternateContent>
      </w:r>
      <w:r w:rsidR="007A2D31" w:rsidRPr="0080574F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1EF2B5FA" wp14:editId="227637A1">
                <wp:simplePos x="0" y="0"/>
                <wp:positionH relativeFrom="margin">
                  <wp:posOffset>192506</wp:posOffset>
                </wp:positionH>
                <wp:positionV relativeFrom="paragraph">
                  <wp:posOffset>2684012</wp:posOffset>
                </wp:positionV>
                <wp:extent cx="2814955" cy="1611630"/>
                <wp:effectExtent l="0" t="0" r="0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161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9DF49" w14:textId="64EE773C" w:rsidR="007A2D31" w:rsidRDefault="007A2D31" w:rsidP="007A2D31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>En esta sección nos presenta la gráfica de consulta del ahorro mensual que proporciona el uso del sistema de riego automático.</w:t>
                            </w:r>
                          </w:p>
                          <w:p w14:paraId="36A7E7CF" w14:textId="77777777" w:rsidR="007A2D31" w:rsidRPr="0055578B" w:rsidRDefault="007A2D31" w:rsidP="007A2D31">
                            <w:pPr>
                              <w:spacing w:after="0"/>
                              <w:ind w:left="360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2B5FA" id="_x0000_s1063" type="#_x0000_t202" style="position:absolute;margin-left:15.15pt;margin-top:211.35pt;width:221.65pt;height:126.9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" filled="f" stroked="f">
                <v:textbox>
                  <w:txbxContent>
                    <w:p w14:paraId="5669DF49" w14:textId="64EE773C" w:rsidR="007A2D31" w:rsidRDefault="007A2D31" w:rsidP="007A2D31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En esta sección nos presenta la gráfica de consulta </w:t>
                      </w:r>
                      <w:r>
                        <w:rPr>
                          <w:sz w:val="32"/>
                          <w:szCs w:val="32"/>
                          <w:lang w:val="es-EC"/>
                        </w:rPr>
                        <w:t>del ahorro mensual que proporciona el uso del sistema de riego automático.</w:t>
                      </w:r>
                    </w:p>
                    <w:p w14:paraId="36A7E7CF" w14:textId="77777777" w:rsidR="007A2D31" w:rsidRPr="0055578B" w:rsidRDefault="007A2D31" w:rsidP="007A2D31">
                      <w:pPr>
                        <w:spacing w:after="0"/>
                        <w:ind w:left="360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2D31">
        <w:rPr>
          <w:noProof/>
        </w:rPr>
        <w:drawing>
          <wp:anchor distT="0" distB="0" distL="114300" distR="114300" simplePos="0" relativeHeight="251796480" behindDoc="0" locked="0" layoutInCell="1" allowOverlap="1" wp14:anchorId="18670D9E" wp14:editId="7F295697">
            <wp:simplePos x="0" y="0"/>
            <wp:positionH relativeFrom="column">
              <wp:posOffset>3768324</wp:posOffset>
            </wp:positionH>
            <wp:positionV relativeFrom="paragraph">
              <wp:posOffset>1805372</wp:posOffset>
            </wp:positionV>
            <wp:extent cx="2326005" cy="3921760"/>
            <wp:effectExtent l="0" t="0" r="0" b="254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83"/>
                    <a:stretch/>
                  </pic:blipFill>
                  <pic:spPr bwMode="auto">
                    <a:xfrm>
                      <a:off x="0" y="0"/>
                      <a:ext cx="2326005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51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1548E00" wp14:editId="0B2C429C">
                <wp:simplePos x="0" y="0"/>
                <wp:positionH relativeFrom="column">
                  <wp:posOffset>-431800</wp:posOffset>
                </wp:positionH>
                <wp:positionV relativeFrom="paragraph">
                  <wp:posOffset>240665</wp:posOffset>
                </wp:positionV>
                <wp:extent cx="1882140" cy="121920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EF4076" w14:textId="77777777" w:rsidR="007A0515" w:rsidRPr="006C12DA" w:rsidRDefault="007A0515" w:rsidP="007A0515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proofErr w:type="spellStart"/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Hidro</w:t>
                            </w:r>
                            <w:proofErr w:type="spellEnd"/>
                          </w:p>
                          <w:p w14:paraId="2488F631" w14:textId="77777777" w:rsidR="007A0515" w:rsidRPr="006C12DA" w:rsidRDefault="007A0515" w:rsidP="007A0515">
                            <w:pPr>
                              <w:pStyle w:val="Ttulo"/>
                              <w:spacing w:after="0" w:line="120" w:lineRule="auto"/>
                              <w:rPr>
                                <w:color w:val="FFFFFF" w:themeColor="background1"/>
                                <w:sz w:val="96"/>
                                <w:szCs w:val="56"/>
                              </w:rPr>
                            </w:pPr>
                            <w:r w:rsidRPr="006C12DA">
                              <w:rPr>
                                <w:rFonts w:hint="cs"/>
                                <w:color w:val="FFFFFF" w:themeColor="background1"/>
                                <w:sz w:val="96"/>
                                <w:szCs w:val="56"/>
                              </w:rPr>
                              <w:t>smart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8E00" id="Text Box 229" o:spid="_x0000_s1064" type="#_x0000_t202" style="position:absolute;margin-left:-34pt;margin-top:18.95pt;width:148.2pt;height:9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" filled="f" stroked="f">
                <v:textbox>
                  <w:txbxContent>
                    <w:p w14:paraId="7BEF4076" w14:textId="77777777" w:rsidR="007A0515" w:rsidRPr="006C12DA" w:rsidRDefault="007A0515" w:rsidP="007A0515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proofErr w:type="spellStart"/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Hidro</w:t>
                      </w:r>
                      <w:proofErr w:type="spellEnd"/>
                    </w:p>
                    <w:p w14:paraId="2488F631" w14:textId="77777777" w:rsidR="007A0515" w:rsidRPr="006C12DA" w:rsidRDefault="007A0515" w:rsidP="007A0515">
                      <w:pPr>
                        <w:pStyle w:val="Title"/>
                        <w:spacing w:after="0" w:line="120" w:lineRule="auto"/>
                        <w:rPr>
                          <w:color w:val="FFFFFF" w:themeColor="background1"/>
                          <w:sz w:val="96"/>
                          <w:szCs w:val="56"/>
                        </w:rPr>
                      </w:pPr>
                      <w:r w:rsidRPr="006C12DA">
                        <w:rPr>
                          <w:rFonts w:hint="cs"/>
                          <w:color w:val="FFFFFF" w:themeColor="background1"/>
                          <w:sz w:val="96"/>
                          <w:szCs w:val="56"/>
                        </w:rPr>
                        <w:t>smart</w:t>
                      </w:r>
                    </w:p>
                  </w:txbxContent>
                </v:textbox>
              </v:shape>
            </w:pict>
          </mc:Fallback>
        </mc:AlternateContent>
      </w:r>
      <w:r w:rsidR="00A873B8">
        <w:rPr>
          <w:noProof/>
        </w:rPr>
        <w:drawing>
          <wp:anchor distT="0" distB="0" distL="114300" distR="114300" simplePos="0" relativeHeight="251772928" behindDoc="1" locked="0" layoutInCell="1" allowOverlap="1" wp14:anchorId="3F2FE067" wp14:editId="05A17EE0">
            <wp:simplePos x="0" y="0"/>
            <wp:positionH relativeFrom="margin">
              <wp:posOffset>3585210</wp:posOffset>
            </wp:positionH>
            <wp:positionV relativeFrom="paragraph">
              <wp:posOffset>1051560</wp:posOffset>
            </wp:positionV>
            <wp:extent cx="2600787" cy="5034782"/>
            <wp:effectExtent l="0" t="0" r="9525" b="0"/>
            <wp:wrapNone/>
            <wp:docPr id="31" name="Picture 31" descr="Resultado de imagen para PANTALLA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NTALLA cel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7" cy="503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3B8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FDB385" wp14:editId="180475CD">
                <wp:simplePos x="0" y="0"/>
                <wp:positionH relativeFrom="margin">
                  <wp:posOffset>2858770</wp:posOffset>
                </wp:positionH>
                <wp:positionV relativeFrom="paragraph">
                  <wp:posOffset>-548640</wp:posOffset>
                </wp:positionV>
                <wp:extent cx="3149369" cy="59436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369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356A8F" w14:textId="3BB92DCA" w:rsidR="00A873B8" w:rsidRPr="007F3BB4" w:rsidRDefault="00A873B8" w:rsidP="00A873B8">
                            <w:pPr>
                              <w:pStyle w:val="Ttulo"/>
                              <w:spacing w:after="0" w:line="120" w:lineRule="auto"/>
                              <w:jc w:val="right"/>
                              <w:rPr>
                                <w:color w:val="FFFFFF" w:themeColor="background1"/>
                                <w:sz w:val="56"/>
                                <w:szCs w:val="48"/>
                                <w:lang w:val="es-EC"/>
                              </w:rPr>
                            </w:pPr>
                            <w:r>
                              <w:rPr>
                                <w:sz w:val="56"/>
                                <w:szCs w:val="48"/>
                                <w:lang w:val="es-EC"/>
                              </w:rPr>
                              <w:t>Ahorro de agua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DB385" id="Text Box 15" o:spid="_x0000_s1065" type="#_x0000_t202" style="position:absolute;margin-left:225.1pt;margin-top:-43.2pt;width:248pt;height:46.8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" filled="f" stroked="f">
                <v:textbox>
                  <w:txbxContent>
                    <w:p w14:paraId="12356A8F" w14:textId="3BB92DCA" w:rsidR="00A873B8" w:rsidRPr="007F3BB4" w:rsidRDefault="00A873B8" w:rsidP="00A873B8">
                      <w:pPr>
                        <w:pStyle w:val="Title"/>
                        <w:spacing w:after="0" w:line="120" w:lineRule="auto"/>
                        <w:jc w:val="right"/>
                        <w:rPr>
                          <w:color w:val="FFFFFF" w:themeColor="background1"/>
                          <w:sz w:val="56"/>
                          <w:szCs w:val="48"/>
                          <w:lang w:val="es-EC"/>
                        </w:rPr>
                      </w:pPr>
                      <w:r>
                        <w:rPr>
                          <w:sz w:val="56"/>
                          <w:szCs w:val="48"/>
                          <w:lang w:val="es-EC"/>
                        </w:rPr>
                        <w:t>Ahorro de agua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F169D" w:rsidRPr="004F169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D56195" w14:textId="77777777" w:rsidR="000D66A6" w:rsidRDefault="000D66A6" w:rsidP="00590471">
      <w:r>
        <w:separator/>
      </w:r>
    </w:p>
  </w:endnote>
  <w:endnote w:type="continuationSeparator" w:id="0">
    <w:p w14:paraId="7B5F94B6" w14:textId="77777777" w:rsidR="000D66A6" w:rsidRDefault="000D66A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D2E186" w14:textId="77777777" w:rsidR="000D66A6" w:rsidRDefault="000D66A6" w:rsidP="00590471">
      <w:r>
        <w:separator/>
      </w:r>
    </w:p>
  </w:footnote>
  <w:footnote w:type="continuationSeparator" w:id="0">
    <w:p w14:paraId="5DCDC502" w14:textId="77777777" w:rsidR="000D66A6" w:rsidRDefault="000D66A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CA23D" w14:textId="77777777" w:rsidR="00590471" w:rsidRDefault="00AE68A8" w:rsidP="00060042">
    <w:pPr>
      <w:pStyle w:val="Textoindependiente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3C8CA25" wp14:editId="78FFF38F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4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6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7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579571F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88cbd2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79fb7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" fillcolor="#279fb7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79fb7 [3204]" stroked="f">
                  <v:fill opacity="11796f" color2="#88cbd2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88cbd2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88cbd2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88cbd2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88cbd2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88cbd2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7A8C8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80A7B"/>
    <w:multiLevelType w:val="hybridMultilevel"/>
    <w:tmpl w:val="CD42197C"/>
    <w:lvl w:ilvl="0" w:tplc="297E4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CA1324"/>
    <w:multiLevelType w:val="hybridMultilevel"/>
    <w:tmpl w:val="22E07776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151509"/>
    <w:multiLevelType w:val="hybridMultilevel"/>
    <w:tmpl w:val="5F8AB8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DE7"/>
    <w:rsid w:val="00034C58"/>
    <w:rsid w:val="00055B72"/>
    <w:rsid w:val="00060042"/>
    <w:rsid w:val="0008685D"/>
    <w:rsid w:val="000B7DE7"/>
    <w:rsid w:val="000D24ED"/>
    <w:rsid w:val="000D66A6"/>
    <w:rsid w:val="00112FD7"/>
    <w:rsid w:val="001253DD"/>
    <w:rsid w:val="00150ABD"/>
    <w:rsid w:val="00155937"/>
    <w:rsid w:val="00185B94"/>
    <w:rsid w:val="001C7A77"/>
    <w:rsid w:val="00222466"/>
    <w:rsid w:val="00236632"/>
    <w:rsid w:val="0029260E"/>
    <w:rsid w:val="002B4549"/>
    <w:rsid w:val="002B485A"/>
    <w:rsid w:val="00310F17"/>
    <w:rsid w:val="003326CB"/>
    <w:rsid w:val="0034200E"/>
    <w:rsid w:val="0036425D"/>
    <w:rsid w:val="00376291"/>
    <w:rsid w:val="003763B9"/>
    <w:rsid w:val="00380FD1"/>
    <w:rsid w:val="00383D02"/>
    <w:rsid w:val="00384CE1"/>
    <w:rsid w:val="004A3F35"/>
    <w:rsid w:val="004D796B"/>
    <w:rsid w:val="004E158A"/>
    <w:rsid w:val="004F169D"/>
    <w:rsid w:val="005471D7"/>
    <w:rsid w:val="0055578B"/>
    <w:rsid w:val="00565C77"/>
    <w:rsid w:val="0056708E"/>
    <w:rsid w:val="005801E5"/>
    <w:rsid w:val="00590471"/>
    <w:rsid w:val="005C6DBF"/>
    <w:rsid w:val="005D01FA"/>
    <w:rsid w:val="005D45DC"/>
    <w:rsid w:val="00643AB5"/>
    <w:rsid w:val="006716D8"/>
    <w:rsid w:val="006920F0"/>
    <w:rsid w:val="006C020C"/>
    <w:rsid w:val="006C12DA"/>
    <w:rsid w:val="006D48AB"/>
    <w:rsid w:val="006D79A8"/>
    <w:rsid w:val="007575B6"/>
    <w:rsid w:val="007838E4"/>
    <w:rsid w:val="00796F9C"/>
    <w:rsid w:val="007A0515"/>
    <w:rsid w:val="007A22FE"/>
    <w:rsid w:val="007A2D31"/>
    <w:rsid w:val="007C12BB"/>
    <w:rsid w:val="007F3BB4"/>
    <w:rsid w:val="007F3F12"/>
    <w:rsid w:val="007F5B63"/>
    <w:rsid w:val="00803A0A"/>
    <w:rsid w:val="0080574F"/>
    <w:rsid w:val="00846CB9"/>
    <w:rsid w:val="008A1E6E"/>
    <w:rsid w:val="008B108C"/>
    <w:rsid w:val="008C2CFC"/>
    <w:rsid w:val="0091357B"/>
    <w:rsid w:val="00947054"/>
    <w:rsid w:val="009475DC"/>
    <w:rsid w:val="00951CFB"/>
    <w:rsid w:val="00967B93"/>
    <w:rsid w:val="009A4920"/>
    <w:rsid w:val="009B591F"/>
    <w:rsid w:val="00A31B16"/>
    <w:rsid w:val="00A873B8"/>
    <w:rsid w:val="00AE68A8"/>
    <w:rsid w:val="00B54989"/>
    <w:rsid w:val="00B6466C"/>
    <w:rsid w:val="00B6690B"/>
    <w:rsid w:val="00B76CDA"/>
    <w:rsid w:val="00BB654E"/>
    <w:rsid w:val="00C14078"/>
    <w:rsid w:val="00C83A18"/>
    <w:rsid w:val="00CC1E8B"/>
    <w:rsid w:val="00CD2321"/>
    <w:rsid w:val="00CE1E3D"/>
    <w:rsid w:val="00D053FA"/>
    <w:rsid w:val="00D26515"/>
    <w:rsid w:val="00D920F6"/>
    <w:rsid w:val="00E15ED7"/>
    <w:rsid w:val="00E26AED"/>
    <w:rsid w:val="00E73AB8"/>
    <w:rsid w:val="00E77B5E"/>
    <w:rsid w:val="00E90A60"/>
    <w:rsid w:val="00EA4147"/>
    <w:rsid w:val="00ED47F7"/>
    <w:rsid w:val="00EE7E09"/>
    <w:rsid w:val="00F0223C"/>
    <w:rsid w:val="00F261B0"/>
    <w:rsid w:val="00F3235D"/>
    <w:rsid w:val="00F509FC"/>
    <w:rsid w:val="00F70682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EA12C8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9B591F"/>
  </w:style>
  <w:style w:type="paragraph" w:styleId="Ttulo1">
    <w:name w:val="heading 1"/>
    <w:basedOn w:val="Normal"/>
    <w:next w:val="Normal"/>
    <w:link w:val="Ttulo1Car"/>
    <w:uiPriority w:val="9"/>
    <w:qFormat/>
    <w:rsid w:val="00310F17"/>
    <w:pPr>
      <w:pBdr>
        <w:top w:val="single" w:sz="24" w:space="8" w:color="279FB7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79FB7" w:themeColor="accent1"/>
      <w:sz w:val="28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F0223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EE7E09"/>
    <w:rPr>
      <w:rFonts w:asciiTheme="minorHAnsi" w:hAnsiTheme="minorHAnsi" w:cs="Georgia"/>
    </w:rPr>
  </w:style>
  <w:style w:type="character" w:customStyle="1" w:styleId="Ttulo1Car">
    <w:name w:val="Título 1 Car"/>
    <w:basedOn w:val="Fuentedeprrafopredeter"/>
    <w:link w:val="Ttulo1"/>
    <w:uiPriority w:val="9"/>
    <w:rsid w:val="00310F17"/>
    <w:rPr>
      <w:rFonts w:asciiTheme="majorHAnsi" w:hAnsiTheme="majorHAnsi" w:cs="Georgia"/>
      <w:b/>
      <w:bCs/>
      <w:color w:val="279FB7" w:themeColor="accent1"/>
      <w:sz w:val="28"/>
    </w:rPr>
  </w:style>
  <w:style w:type="paragraph" w:styleId="Prrafodelista">
    <w:name w:val="List Paragraph"/>
    <w:basedOn w:val="Textoindependiente"/>
    <w:uiPriority w:val="1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aconcuadrcula">
    <w:name w:val="Table Grid"/>
    <w:basedOn w:val="Tabla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310F17"/>
    <w:pPr>
      <w:pBdr>
        <w:bottom w:val="single" w:sz="24" w:space="8" w:color="279FB7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79FB7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AE68A8"/>
    <w:rPr>
      <w:rFonts w:asciiTheme="majorHAnsi" w:hAnsiTheme="majorHAnsi"/>
      <w:b/>
      <w:bCs/>
      <w:color w:val="279FB7" w:themeColor="accent1"/>
      <w:sz w:val="48"/>
      <w:szCs w:val="42"/>
    </w:rPr>
  </w:style>
  <w:style w:type="paragraph" w:customStyle="1" w:styleId="Information">
    <w:name w:val="Information"/>
    <w:basedOn w:val="Textoindependiente"/>
    <w:uiPriority w:val="1"/>
    <w:qFormat/>
    <w:rsid w:val="00AE68A8"/>
    <w:pPr>
      <w:kinsoku w:val="0"/>
      <w:overflowPunct w:val="0"/>
      <w:spacing w:before="4" w:after="0"/>
    </w:pPr>
    <w:rPr>
      <w:color w:val="7A8C8E" w:themeColor="accent4"/>
      <w:szCs w:val="17"/>
    </w:rPr>
  </w:style>
  <w:style w:type="paragraph" w:customStyle="1" w:styleId="Dates">
    <w:name w:val="Dates"/>
    <w:basedOn w:val="Textoindependiente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F0223C"/>
    <w:rPr>
      <w:b/>
      <w:bCs/>
      <w:color w:val="7A8C8E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222466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222466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Sinespaciado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Fuentedeprrafopredeter"/>
    <w:link w:val="Contact"/>
    <w:uiPriority w:val="1"/>
    <w:rsid w:val="00AE68A8"/>
  </w:style>
  <w:style w:type="character" w:customStyle="1" w:styleId="CierreCar">
    <w:name w:val="Cierre Car"/>
    <w:basedOn w:val="Fuentedeprrafopredeter"/>
    <w:link w:val="Cierre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mesama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ustom 3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279FB7"/>
      </a:accent1>
      <a:accent2>
        <a:srgbClr val="88CBD2"/>
      </a:accent2>
      <a:accent3>
        <a:srgbClr val="75BDA7"/>
      </a:accent3>
      <a:accent4>
        <a:srgbClr val="7A8C8E"/>
      </a:accent4>
      <a:accent5>
        <a:srgbClr val="84ACB6"/>
      </a:accent5>
      <a:accent6>
        <a:srgbClr val="38B4AB"/>
      </a:accent6>
      <a:hlink>
        <a:srgbClr val="6B9F25"/>
      </a:hlink>
      <a:folHlink>
        <a:srgbClr val="9F6715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A095BA-3660-4A56-AA4E-58BBB9C2F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9</Pages>
  <Words>62</Words>
  <Characters>343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2019-08-20T12:40:00Z</dcterms:created>
  <dcterms:modified xsi:type="dcterms:W3CDTF">2019-08-20T12:40:00Z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